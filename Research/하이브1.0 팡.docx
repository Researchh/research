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53FC8" w14:textId="626E6100" w:rsidR="00D12E4E" w:rsidRPr="00846231" w:rsidRDefault="00D12E4E" w:rsidP="00270773">
      <w:pPr>
        <w:tabs>
          <w:tab w:val="right" w:pos="6463"/>
        </w:tabs>
        <w:spacing w:line="280" w:lineRule="atLeast"/>
        <w:rPr>
          <w:rFonts w:ascii="HY중고딕" w:eastAsia="HY중고딕"/>
          <w:spacing w:val="-10"/>
          <w:sz w:val="32"/>
          <w:szCs w:val="32"/>
        </w:rPr>
      </w:pPr>
    </w:p>
    <w:p w14:paraId="6D5CA349" w14:textId="77777777" w:rsidR="00F93251" w:rsidRPr="00E35247" w:rsidRDefault="00D11772" w:rsidP="00AE7072">
      <w:pPr>
        <w:rPr>
          <w:rFonts w:eastAsia="-윤고딕140"/>
          <w:b/>
          <w:bCs/>
          <w:sz w:val="14"/>
          <w:szCs w:val="14"/>
        </w:rPr>
      </w:pPr>
      <w:bookmarkStart w:id="0" w:name="Header_Name"/>
      <w:proofErr w:type="spellStart"/>
      <w:r>
        <w:rPr>
          <w:rFonts w:ascii="HY견고딕" w:eastAsia="HY견고딕" w:hAnsi="Tahoma" w:cs="Tahoma" w:hint="eastAsia"/>
          <w:color w:val="000000" w:themeColor="text1"/>
          <w:sz w:val="56"/>
          <w:szCs w:val="56"/>
        </w:rPr>
        <w:t>하이브</w:t>
      </w:r>
      <w:bookmarkEnd w:id="0"/>
      <w:proofErr w:type="spellEnd"/>
      <w:r w:rsidR="00461C22" w:rsidRPr="00113DDE">
        <w:rPr>
          <w:rFonts w:ascii="HY견고딕" w:eastAsia="HY견고딕" w:hAnsi="Tahoma" w:cs="Tahoma" w:hint="eastAsia"/>
          <w:color w:val="000000" w:themeColor="text1"/>
          <w:sz w:val="44"/>
          <w:szCs w:val="44"/>
        </w:rPr>
        <w:t>(</w:t>
      </w:r>
      <w:bookmarkStart w:id="1" w:name="Header_Code"/>
      <w:r>
        <w:rPr>
          <w:rFonts w:ascii="HY견고딕" w:eastAsia="HY견고딕" w:hAnsi="Tahoma" w:cs="Tahoma"/>
          <w:color w:val="000000" w:themeColor="text1"/>
          <w:sz w:val="44"/>
          <w:szCs w:val="44"/>
        </w:rPr>
        <w:t>352820</w:t>
      </w:r>
      <w:bookmarkEnd w:id="1"/>
      <w:r w:rsidR="00461C22" w:rsidRPr="00113DDE">
        <w:rPr>
          <w:rFonts w:ascii="HY견고딕" w:eastAsia="HY견고딕" w:hAnsi="Tahoma" w:cs="Tahoma" w:hint="eastAsia"/>
          <w:color w:val="000000" w:themeColor="text1"/>
          <w:sz w:val="44"/>
          <w:szCs w:val="44"/>
        </w:rPr>
        <w:t>)</w:t>
      </w:r>
    </w:p>
    <w:p w14:paraId="15F11A3D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5D884D3B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5107BDAE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31048F9B" w14:textId="77777777" w:rsidR="00D12E4E" w:rsidRDefault="00D12E4E" w:rsidP="006F5544">
      <w:pPr>
        <w:spacing w:line="300" w:lineRule="exact"/>
        <w:rPr>
          <w:rFonts w:ascii="HY중고딕" w:eastAsia="HY중고딕"/>
          <w:spacing w:val="-10"/>
          <w:sz w:val="21"/>
          <w:szCs w:val="21"/>
        </w:rPr>
      </w:pPr>
    </w:p>
    <w:p w14:paraId="17060D85" w14:textId="139CC709" w:rsidR="00D12E4E" w:rsidRPr="00177671" w:rsidRDefault="0025143B" w:rsidP="006F5544">
      <w:pPr>
        <w:spacing w:after="440" w:line="240" w:lineRule="atLeast"/>
        <w:rPr>
          <w:rFonts w:ascii="HY견고딕" w:eastAsia="HY견고딕" w:hAnsi="돋움"/>
          <w:b/>
          <w:bCs/>
          <w:color w:val="404040" w:themeColor="text1" w:themeTint="BF"/>
          <w:spacing w:val="-6"/>
          <w:w w:val="95"/>
          <w:sz w:val="36"/>
          <w:szCs w:val="36"/>
        </w:rPr>
      </w:pP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New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Business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&amp;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New</w:t>
      </w:r>
      <w:r>
        <w:rPr>
          <w:rFonts w:ascii="HY견고딕" w:eastAsia="HY견고딕" w:hAnsi="바탕" w:cs="바탕"/>
          <w:color w:val="404040" w:themeColor="text1" w:themeTint="BF"/>
          <w:spacing w:val="-6"/>
          <w:w w:val="95"/>
          <w:sz w:val="36"/>
          <w:szCs w:val="36"/>
        </w:rPr>
        <w:t xml:space="preserve"> </w:t>
      </w:r>
      <w:r>
        <w:rPr>
          <w:rFonts w:ascii="HY견고딕" w:eastAsia="HY견고딕" w:hAnsi="바탕" w:cs="바탕" w:hint="eastAsia"/>
          <w:color w:val="404040" w:themeColor="text1" w:themeTint="BF"/>
          <w:spacing w:val="-6"/>
          <w:w w:val="95"/>
          <w:sz w:val="36"/>
          <w:szCs w:val="36"/>
        </w:rPr>
        <w:t>Insight</w:t>
      </w:r>
    </w:p>
    <w:tbl>
      <w:tblPr>
        <w:tblW w:w="313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56"/>
        <w:gridCol w:w="107"/>
        <w:gridCol w:w="629"/>
        <w:gridCol w:w="29"/>
        <w:gridCol w:w="658"/>
        <w:gridCol w:w="140"/>
        <w:gridCol w:w="517"/>
      </w:tblGrid>
      <w:tr w:rsidR="00461C22" w:rsidRPr="00BD4A85" w14:paraId="0D92606B" w14:textId="77777777" w:rsidTr="00461C22">
        <w:trPr>
          <w:trHeight w:val="102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5E41637B" w14:textId="77777777" w:rsidR="00461C22" w:rsidRPr="00796598" w:rsidRDefault="00D1177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돋움" w:eastAsia="돋움" w:hAnsi="돋움"/>
                <w:b/>
                <w:color w:val="000000"/>
                <w:sz w:val="36"/>
                <w:szCs w:val="36"/>
                <w:highlight w:val="yellow"/>
              </w:rPr>
            </w:pPr>
            <w:bookmarkStart w:id="2" w:name="Info_Recom1"/>
            <w:r w:rsidRPr="00796598">
              <w:rPr>
                <w:rFonts w:ascii="HY견고딕" w:eastAsia="HY견고딕" w:hint="eastAsia"/>
                <w:color w:val="000000"/>
                <w:spacing w:val="-6"/>
                <w:sz w:val="36"/>
                <w:szCs w:val="36"/>
                <w:highlight w:val="yellow"/>
              </w:rPr>
              <w:t>매수(유지)</w:t>
            </w:r>
            <w:bookmarkEnd w:id="2"/>
          </w:p>
        </w:tc>
      </w:tr>
      <w:tr w:rsidR="00461C22" w:rsidRPr="00BD4A85" w14:paraId="1447F117" w14:textId="77777777" w:rsidTr="00DD4D52">
        <w:trPr>
          <w:trHeight w:hRule="exact" w:val="142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4389B094" w14:textId="77777777" w:rsidR="00461C22" w:rsidRPr="00796598" w:rsidRDefault="00461C2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돋움" w:eastAsia="돋움" w:hAnsi="돋움" w:cs="Times New Roman"/>
                <w:color w:val="000000"/>
                <w:sz w:val="10"/>
                <w:szCs w:val="10"/>
                <w:highlight w:val="yellow"/>
              </w:rPr>
            </w:pPr>
          </w:p>
        </w:tc>
      </w:tr>
      <w:tr w:rsidR="00876B60" w:rsidRPr="00BD4A85" w14:paraId="2DDA6816" w14:textId="77777777" w:rsidTr="00461C22">
        <w:trPr>
          <w:trHeight w:val="102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26F8B23C" w14:textId="77777777" w:rsidR="00876B60" w:rsidRPr="00796598" w:rsidRDefault="00D11772" w:rsidP="00796598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돋움" w:eastAsia="돋움" w:hAnsi="돋움"/>
                <w:b/>
                <w:color w:val="000000"/>
                <w:sz w:val="20"/>
                <w:szCs w:val="20"/>
                <w:highlight w:val="yellow"/>
              </w:rPr>
            </w:pPr>
            <w:bookmarkStart w:id="3" w:name="Info_TPText"/>
            <w:r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목표주가:</w:t>
            </w:r>
            <w:bookmarkEnd w:id="3"/>
            <w:r w:rsidR="00876B60"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 xml:space="preserve"> </w:t>
            </w:r>
            <w:bookmarkStart w:id="4" w:name="Info_TP"/>
            <w:r w:rsidR="00796598" w:rsidRPr="00796598">
              <w:rPr>
                <w:rFonts w:ascii="HY견고딕" w:eastAsia="HY견고딕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00</w:t>
            </w:r>
            <w:r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0,000원</w:t>
            </w:r>
            <w:bookmarkEnd w:id="4"/>
            <w:r w:rsidR="00876B60"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"/>
                <w:szCs w:val="2"/>
                <w:highlight w:val="yellow"/>
              </w:rPr>
              <w:t xml:space="preserve"> </w:t>
            </w:r>
            <w:bookmarkStart w:id="5" w:name="Info_Recom2"/>
            <w:r w:rsidRPr="00796598">
              <w:rPr>
                <w:rFonts w:ascii="HY견고딕" w:eastAsia="HY견고딕" w:hint="eastAsia"/>
                <w:color w:val="000000"/>
                <w:spacing w:val="-10"/>
                <w:w w:val="95"/>
                <w:sz w:val="20"/>
                <w:szCs w:val="20"/>
                <w:highlight w:val="yellow"/>
              </w:rPr>
              <w:t>(유지)</w:t>
            </w:r>
            <w:bookmarkEnd w:id="5"/>
          </w:p>
        </w:tc>
      </w:tr>
      <w:tr w:rsidR="00461C22" w:rsidRPr="00BD4A85" w14:paraId="2BEBA024" w14:textId="77777777" w:rsidTr="00461C22">
        <w:trPr>
          <w:trHeight w:val="284"/>
        </w:trPr>
        <w:tc>
          <w:tcPr>
            <w:tcW w:w="5000" w:type="pct"/>
            <w:gridSpan w:val="7"/>
            <w:shd w:val="clear" w:color="auto" w:fill="auto"/>
            <w:vAlign w:val="center"/>
          </w:tcPr>
          <w:p w14:paraId="2ED7E7FD" w14:textId="77777777" w:rsidR="00461C22" w:rsidRPr="00796598" w:rsidRDefault="00461C22" w:rsidP="002A3AD6">
            <w:pPr>
              <w:framePr w:w="3470" w:h="9067" w:hRule="exact" w:hSpace="85" w:wrap="around" w:vAnchor="page" w:hAnchor="page" w:x="8052" w:y="4083" w:anchorLock="1"/>
              <w:spacing w:line="60" w:lineRule="exact"/>
              <w:jc w:val="left"/>
              <w:rPr>
                <w:rFonts w:ascii="돋움" w:eastAsia="돋움" w:hAnsi="돋움"/>
                <w:color w:val="000000"/>
                <w:sz w:val="10"/>
                <w:szCs w:val="10"/>
                <w:highlight w:val="yellow"/>
              </w:rPr>
            </w:pPr>
          </w:p>
        </w:tc>
      </w:tr>
      <w:tr w:rsidR="00461C22" w:rsidRPr="00BD4A85" w14:paraId="7381D8F1" w14:textId="77777777" w:rsidTr="00461C2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096B46A5" w14:textId="77777777" w:rsidR="00461C22" w:rsidRPr="00796598" w:rsidRDefault="00461C2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/>
                <w:b/>
                <w:color w:val="000000"/>
                <w:spacing w:val="-10"/>
                <w:sz w:val="16"/>
                <w:szCs w:val="16"/>
                <w:highlight w:val="yellow"/>
              </w:rPr>
            </w:pPr>
            <w:r w:rsidRPr="00796598">
              <w:rPr>
                <w:rFonts w:ascii="HY중고딕" w:eastAsia="HY중고딕" w:hint="eastAsia"/>
                <w:b/>
                <w:color w:val="000000"/>
                <w:spacing w:val="-10"/>
                <w:sz w:val="16"/>
                <w:szCs w:val="16"/>
                <w:highlight w:val="yellow"/>
              </w:rPr>
              <w:t>Stock Data</w:t>
            </w:r>
          </w:p>
        </w:tc>
      </w:tr>
      <w:tr w:rsidR="00461C22" w:rsidRPr="005928D0" w14:paraId="7B7FA5DE" w14:textId="77777777" w:rsidTr="00385E97">
        <w:trPr>
          <w:trHeight w:val="227"/>
        </w:trPr>
        <w:tc>
          <w:tcPr>
            <w:tcW w:w="2857" w:type="pct"/>
            <w:gridSpan w:val="3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576C8DCF" w14:textId="5D13B40E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6" w:name="Info_RData" w:colFirst="1" w:colLast="1"/>
            <w:bookmarkStart w:id="7" w:name="Info_RDataT" w:colFirst="1" w:colLast="1"/>
            <w:bookmarkStart w:id="8" w:name="Info_LData" w:colFirst="0" w:colLast="0"/>
            <w:bookmarkStart w:id="9" w:name="Info_LDataT" w:colFirst="0" w:colLast="0"/>
            <w:proofErr w:type="gramStart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KOSPI(</w:t>
            </w:r>
            <w:proofErr w:type="gramEnd"/>
            <w:r w:rsidR="00DF79DE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/</w:t>
            </w:r>
            <w:r w:rsidR="00DF79DE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25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)</w:t>
            </w:r>
          </w:p>
        </w:tc>
        <w:tc>
          <w:tcPr>
            <w:tcW w:w="2143" w:type="pct"/>
            <w:gridSpan w:val="4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7A892C91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2,695</w:t>
            </w:r>
          </w:p>
        </w:tc>
      </w:tr>
      <w:tr w:rsidR="00461C22" w:rsidRPr="005928D0" w14:paraId="615657E9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6B0B24C4" w14:textId="4697FB0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주가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</w:t>
            </w:r>
            <w:r w:rsidR="00DF79DE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/1)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258E5B6E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280,000</w:t>
            </w:r>
          </w:p>
        </w:tc>
      </w:tr>
      <w:tr w:rsidR="00461C22" w:rsidRPr="005928D0" w14:paraId="354E78BB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48777463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시가총액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</w:t>
            </w:r>
            <w:proofErr w:type="spellStart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십억원</w:t>
            </w:r>
            <w:proofErr w:type="spellEnd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29B8E5A3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11,579</w:t>
            </w:r>
          </w:p>
        </w:tc>
      </w:tr>
      <w:tr w:rsidR="00461C22" w:rsidRPr="005928D0" w14:paraId="67B955B2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1E7A6199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발행주식수</w:t>
            </w:r>
            <w:proofErr w:type="spellEnd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(백만)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57FEDEE1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41</w:t>
            </w:r>
          </w:p>
        </w:tc>
      </w:tr>
      <w:tr w:rsidR="00461C22" w:rsidRPr="005928D0" w14:paraId="7D08E300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4C198673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52주 최고/최저가(원)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0A47BC21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414,000/216,810</w:t>
            </w:r>
          </w:p>
        </w:tc>
      </w:tr>
      <w:tr w:rsidR="00461C22" w:rsidRPr="005928D0" w14:paraId="608E53A9" w14:textId="77777777" w:rsidTr="00385E97">
        <w:trPr>
          <w:trHeight w:val="227"/>
        </w:trPr>
        <w:tc>
          <w:tcPr>
            <w:tcW w:w="2857" w:type="pct"/>
            <w:gridSpan w:val="3"/>
            <w:shd w:val="clear" w:color="auto" w:fill="auto"/>
            <w:vAlign w:val="center"/>
          </w:tcPr>
          <w:p w14:paraId="58F96CDC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일평균거래대금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(6개월, 백만원)</w:t>
            </w:r>
          </w:p>
        </w:tc>
        <w:tc>
          <w:tcPr>
            <w:tcW w:w="2143" w:type="pct"/>
            <w:gridSpan w:val="4"/>
            <w:shd w:val="clear" w:color="auto" w:fill="auto"/>
            <w:vAlign w:val="center"/>
          </w:tcPr>
          <w:p w14:paraId="73D2297B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99,962</w:t>
            </w:r>
          </w:p>
        </w:tc>
      </w:tr>
      <w:tr w:rsidR="00461C22" w:rsidRPr="005928D0" w14:paraId="28B2466D" w14:textId="77777777" w:rsidTr="00385E97">
        <w:trPr>
          <w:trHeight w:val="227"/>
        </w:trPr>
        <w:tc>
          <w:tcPr>
            <w:tcW w:w="2857" w:type="pct"/>
            <w:gridSpan w:val="3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4F2C5D86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유동주식비율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/외국인지분율(%)</w:t>
            </w:r>
          </w:p>
        </w:tc>
        <w:tc>
          <w:tcPr>
            <w:tcW w:w="2143" w:type="pct"/>
            <w:gridSpan w:val="4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740CC36E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36.5/15.0</w:t>
            </w:r>
          </w:p>
        </w:tc>
      </w:tr>
      <w:tr w:rsidR="00461C22" w:rsidRPr="005928D0" w14:paraId="201D6576" w14:textId="77777777" w:rsidTr="00AB53CC">
        <w:trPr>
          <w:trHeight w:val="227"/>
        </w:trPr>
        <w:tc>
          <w:tcPr>
            <w:tcW w:w="1684" w:type="pct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5A4499FD" w14:textId="77777777" w:rsidR="00461C22" w:rsidRPr="00796598" w:rsidRDefault="00461C2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10" w:name="Info_Holder" w:colFirst="1" w:colLast="1"/>
            <w:bookmarkStart w:id="11" w:name="Info_HolderT" w:colFirst="1" w:colLast="1"/>
            <w:bookmarkStart w:id="12" w:name="Info_HolderData" w:colFirst="2" w:colLast="2"/>
            <w:bookmarkStart w:id="13" w:name="Info_HolderDataT" w:colFirst="2" w:colLast="2"/>
            <w:bookmarkEnd w:id="6"/>
            <w:bookmarkEnd w:id="7"/>
            <w:bookmarkEnd w:id="8"/>
            <w:bookmarkEnd w:id="9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주요주주(%)</w:t>
            </w:r>
          </w:p>
        </w:tc>
        <w:tc>
          <w:tcPr>
            <w:tcW w:w="2492" w:type="pct"/>
            <w:gridSpan w:val="5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14D46950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방시혁</w:t>
            </w:r>
            <w:proofErr w:type="spellEnd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 외 10 인</w:t>
            </w:r>
          </w:p>
        </w:tc>
        <w:tc>
          <w:tcPr>
            <w:tcW w:w="824" w:type="pct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33D8D2D8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33.1</w:t>
            </w:r>
          </w:p>
        </w:tc>
      </w:tr>
      <w:tr w:rsidR="00461C22" w:rsidRPr="005928D0" w14:paraId="19559522" w14:textId="77777777" w:rsidTr="00AB53CC">
        <w:trPr>
          <w:trHeight w:val="227"/>
        </w:trPr>
        <w:tc>
          <w:tcPr>
            <w:tcW w:w="1684" w:type="pct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2CA342A" w14:textId="77777777" w:rsidR="00461C22" w:rsidRPr="00796598" w:rsidRDefault="00461C22" w:rsidP="00FC5680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2492" w:type="pct"/>
            <w:gridSpan w:val="5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423FEFFF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넷마블</w:t>
            </w:r>
          </w:p>
        </w:tc>
        <w:tc>
          <w:tcPr>
            <w:tcW w:w="824" w:type="pct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9E6E114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18.2</w:t>
            </w:r>
          </w:p>
        </w:tc>
      </w:tr>
      <w:bookmarkEnd w:id="10"/>
      <w:bookmarkEnd w:id="11"/>
      <w:bookmarkEnd w:id="12"/>
      <w:bookmarkEnd w:id="13"/>
      <w:tr w:rsidR="00461C22" w:rsidRPr="00BD4A85" w14:paraId="556AF67E" w14:textId="77777777" w:rsidTr="00DD4D52">
        <w:trPr>
          <w:trHeight w:hRule="exact" w:val="142"/>
        </w:trPr>
        <w:tc>
          <w:tcPr>
            <w:tcW w:w="5000" w:type="pct"/>
            <w:gridSpan w:val="7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0346FD2A" w14:textId="77777777" w:rsidR="00461C22" w:rsidRPr="006F00E5" w:rsidRDefault="00461C2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rPr>
                <w:rFonts w:ascii="돋움" w:eastAsia="돋움" w:hAnsi="돋움"/>
                <w:color w:val="000000"/>
                <w:sz w:val="4"/>
                <w:szCs w:val="4"/>
              </w:rPr>
            </w:pPr>
          </w:p>
        </w:tc>
      </w:tr>
      <w:tr w:rsidR="00461C22" w:rsidRPr="00BD4A85" w14:paraId="414DDEF2" w14:textId="77777777" w:rsidTr="00DD4D5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037F2F7F" w14:textId="77777777" w:rsidR="00461C22" w:rsidRPr="000C0659" w:rsidRDefault="008A4A02" w:rsidP="002A3AD6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7"/>
                <w:sz w:val="16"/>
                <w:szCs w:val="16"/>
              </w:rPr>
            </w:pPr>
            <w:r w:rsidRPr="008A4A02">
              <w:rPr>
                <w:rFonts w:ascii="HY중고딕" w:eastAsia="HY중고딕" w:hAnsi="돋움" w:hint="eastAsia"/>
                <w:b/>
                <w:color w:val="000000"/>
                <w:spacing w:val="-10"/>
                <w:w w:val="97"/>
                <w:sz w:val="16"/>
                <w:szCs w:val="16"/>
              </w:rPr>
              <w:t>EPS 변경(한국증권 추정치, 원)</w:t>
            </w:r>
          </w:p>
        </w:tc>
      </w:tr>
      <w:tr w:rsidR="00461C22" w:rsidRPr="00BD4A85" w14:paraId="68EA81F4" w14:textId="77777777" w:rsidTr="00385E97">
        <w:trPr>
          <w:trHeight w:val="227"/>
        </w:trPr>
        <w:tc>
          <w:tcPr>
            <w:tcW w:w="1854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636ED283" w14:textId="77777777" w:rsidR="00461C22" w:rsidRPr="00796598" w:rsidRDefault="00461C2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9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2D8EDB4F" w14:textId="77777777" w:rsidR="00461C22" w:rsidRPr="00796598" w:rsidRDefault="008A4A0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변경전</w:t>
            </w:r>
            <w:proofErr w:type="spellEnd"/>
          </w:p>
        </w:tc>
        <w:tc>
          <w:tcPr>
            <w:tcW w:w="1049" w:type="pct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5C8038DE" w14:textId="77777777" w:rsidR="00461C22" w:rsidRPr="00796598" w:rsidRDefault="008A4A0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proofErr w:type="spellStart"/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변경후</w:t>
            </w:r>
            <w:proofErr w:type="spellEnd"/>
          </w:p>
        </w:tc>
        <w:tc>
          <w:tcPr>
            <w:tcW w:w="1048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3E128E51" w14:textId="77777777" w:rsidR="00461C22" w:rsidRPr="00796598" w:rsidRDefault="008A4A0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(%)</w:t>
            </w:r>
          </w:p>
        </w:tc>
      </w:tr>
      <w:tr w:rsidR="00461C22" w:rsidRPr="00BD4A85" w14:paraId="4A9DDB92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07886741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14" w:name="Table_EPS_Data" w:colFirst="1" w:colLast="3"/>
            <w:bookmarkStart w:id="15" w:name="Table_EPS_Year" w:colFirst="0" w:colLast="0"/>
            <w:bookmarkStart w:id="16" w:name="Table_EPS_YearT" w:colFirst="0" w:colLast="0"/>
            <w:bookmarkStart w:id="17" w:name="Table_EPS_DataT" w:colFirst="1" w:colLast="3"/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2021F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16EDD486" w14:textId="77777777" w:rsidR="00461C22" w:rsidRPr="00796598" w:rsidRDefault="00796598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3CFEDD17" w14:textId="77777777" w:rsidR="00461C22" w:rsidRPr="00796598" w:rsidRDefault="00461C2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18748EFA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</w:tr>
      <w:tr w:rsidR="00DD4D52" w:rsidRPr="00BD4A85" w14:paraId="3BADED4F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24FD4635" w14:textId="77777777" w:rsidR="00DD4D5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2022F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237B34C0" w14:textId="77777777" w:rsidR="00DD4D52" w:rsidRPr="00796598" w:rsidRDefault="00796598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48A366E4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3FAF1B0F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</w:tr>
      <w:tr w:rsidR="00461C22" w:rsidRPr="00BD4A85" w14:paraId="7301DC3E" w14:textId="77777777" w:rsidTr="00385E97">
        <w:trPr>
          <w:trHeight w:val="227"/>
        </w:trPr>
        <w:tc>
          <w:tcPr>
            <w:tcW w:w="1854" w:type="pct"/>
            <w:gridSpan w:val="2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1A75C7E4" w14:textId="77777777" w:rsidR="00461C2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2023F</w:t>
            </w:r>
          </w:p>
        </w:tc>
        <w:tc>
          <w:tcPr>
            <w:tcW w:w="1049" w:type="pct"/>
            <w:gridSpan w:val="2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338247A7" w14:textId="77777777" w:rsidR="00461C22" w:rsidRPr="00796598" w:rsidRDefault="00796598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  <w:tc>
          <w:tcPr>
            <w:tcW w:w="1049" w:type="pct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80392A2" w14:textId="77777777" w:rsidR="00461C22" w:rsidRPr="00796598" w:rsidRDefault="00461C2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8" w:type="pct"/>
            <w:gridSpan w:val="2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2C1D16D6" w14:textId="77777777" w:rsidR="00461C2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-</w:t>
            </w:r>
          </w:p>
        </w:tc>
      </w:tr>
      <w:bookmarkEnd w:id="14"/>
      <w:bookmarkEnd w:id="15"/>
      <w:bookmarkEnd w:id="16"/>
      <w:bookmarkEnd w:id="17"/>
      <w:tr w:rsidR="00461C22" w:rsidRPr="00BD4A85" w14:paraId="0DFD5354" w14:textId="77777777" w:rsidTr="00DD4D52">
        <w:trPr>
          <w:trHeight w:hRule="exact" w:val="142"/>
        </w:trPr>
        <w:tc>
          <w:tcPr>
            <w:tcW w:w="5000" w:type="pct"/>
            <w:gridSpan w:val="7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296B21D3" w14:textId="77777777" w:rsidR="00461C22" w:rsidRPr="006F00E5" w:rsidRDefault="00461C22" w:rsidP="006C35A8">
            <w:pPr>
              <w:framePr w:w="3470" w:h="9067" w:hRule="exact" w:hSpace="85" w:wrap="around" w:vAnchor="page" w:hAnchor="page" w:x="8052" w:y="4083" w:anchorLock="1"/>
              <w:rPr>
                <w:rFonts w:ascii="돋움" w:eastAsia="돋움" w:hAnsi="돋움"/>
                <w:color w:val="000000"/>
                <w:sz w:val="4"/>
                <w:szCs w:val="4"/>
              </w:rPr>
            </w:pPr>
          </w:p>
        </w:tc>
      </w:tr>
      <w:tr w:rsidR="00DD4D52" w:rsidRPr="00BD4A85" w14:paraId="232934AA" w14:textId="77777777" w:rsidTr="00DD4D5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4A726F6B" w14:textId="77777777" w:rsidR="00DD4D52" w:rsidRPr="000C0659" w:rsidRDefault="00DD4D52" w:rsidP="002A3AD6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7"/>
                <w:sz w:val="16"/>
                <w:szCs w:val="16"/>
              </w:rPr>
            </w:pPr>
            <w:r w:rsidRPr="000C0659">
              <w:rPr>
                <w:rFonts w:ascii="HY중고딕" w:eastAsia="HY중고딕" w:hAnsi="돋움" w:hint="eastAsia"/>
                <w:b/>
                <w:color w:val="000000"/>
                <w:spacing w:val="-10"/>
                <w:w w:val="97"/>
                <w:sz w:val="16"/>
                <w:szCs w:val="16"/>
              </w:rPr>
              <w:t>주가상승률</w:t>
            </w:r>
          </w:p>
        </w:tc>
      </w:tr>
      <w:tr w:rsidR="00DD4D52" w:rsidRPr="00DD4D52" w14:paraId="5E59F791" w14:textId="77777777" w:rsidTr="00385E97">
        <w:trPr>
          <w:trHeight w:val="227"/>
        </w:trPr>
        <w:tc>
          <w:tcPr>
            <w:tcW w:w="1854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7ED61A99" w14:textId="77777777" w:rsidR="00DD4D52" w:rsidRPr="00796598" w:rsidRDefault="00DD4D5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</w:p>
        </w:tc>
        <w:tc>
          <w:tcPr>
            <w:tcW w:w="1049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76C74C4D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1개월</w:t>
            </w:r>
          </w:p>
        </w:tc>
        <w:tc>
          <w:tcPr>
            <w:tcW w:w="1049" w:type="pct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56C71564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6개월</w:t>
            </w:r>
          </w:p>
        </w:tc>
        <w:tc>
          <w:tcPr>
            <w:tcW w:w="1048" w:type="pct"/>
            <w:gridSpan w:val="2"/>
            <w:tcBorders>
              <w:top w:val="single" w:sz="2" w:space="0" w:color="000000" w:themeColor="text1"/>
            </w:tcBorders>
            <w:shd w:val="clear" w:color="auto" w:fill="E6E6E6"/>
            <w:vAlign w:val="center"/>
          </w:tcPr>
          <w:p w14:paraId="2E8C7B11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12개월</w:t>
            </w:r>
          </w:p>
        </w:tc>
      </w:tr>
      <w:tr w:rsidR="00DD4D52" w:rsidRPr="00BD4A85" w14:paraId="05EBA37B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3C7B5EF3" w14:textId="77777777" w:rsidR="00DD4D5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bookmarkStart w:id="18" w:name="Info_Rate" w:colFirst="1" w:colLast="3"/>
            <w:bookmarkStart w:id="19" w:name="Info_RateT" w:colFirst="1" w:colLast="3"/>
            <w:bookmarkStart w:id="20" w:name="Info_RateName" w:colFirst="0" w:colLast="0"/>
            <w:bookmarkStart w:id="21" w:name="Info_RateNameT" w:colFirst="0" w:colLast="0"/>
            <w:r w:rsidRPr="00796598">
              <w:rPr>
                <w:rFonts w:ascii="HY중고딕" w:eastAsia="HY중고딕" w:hAnsi="돋움" w:hint="eastAsia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절대주가</w:t>
            </w: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(%)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63F671FB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7.7 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07FA4FF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1.3 </w:t>
            </w: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3BE972F3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22.4 </w:t>
            </w:r>
          </w:p>
        </w:tc>
      </w:tr>
      <w:tr w:rsidR="00DD4D52" w:rsidRPr="00BD4A85" w14:paraId="3035C985" w14:textId="77777777" w:rsidTr="00385E97">
        <w:trPr>
          <w:trHeight w:val="227"/>
        </w:trPr>
        <w:tc>
          <w:tcPr>
            <w:tcW w:w="1854" w:type="pct"/>
            <w:gridSpan w:val="2"/>
            <w:shd w:val="clear" w:color="auto" w:fill="auto"/>
            <w:vAlign w:val="center"/>
          </w:tcPr>
          <w:p w14:paraId="3BEB6466" w14:textId="77777777" w:rsidR="00DD4D52" w:rsidRPr="00796598" w:rsidRDefault="00D11772" w:rsidP="00FC5680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>KOSPI 대비(%p)</w:t>
            </w:r>
          </w:p>
        </w:tc>
        <w:tc>
          <w:tcPr>
            <w:tcW w:w="1049" w:type="pct"/>
            <w:gridSpan w:val="2"/>
            <w:shd w:val="clear" w:color="auto" w:fill="auto"/>
            <w:vAlign w:val="center"/>
          </w:tcPr>
          <w:p w14:paraId="5077782B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9.5 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1249DEAB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15.5 </w:t>
            </w:r>
          </w:p>
        </w:tc>
        <w:tc>
          <w:tcPr>
            <w:tcW w:w="1048" w:type="pct"/>
            <w:gridSpan w:val="2"/>
            <w:shd w:val="clear" w:color="auto" w:fill="auto"/>
            <w:vAlign w:val="center"/>
          </w:tcPr>
          <w:p w14:paraId="36EFFFD1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ind w:rightChars="20" w:right="36"/>
              <w:jc w:val="right"/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</w:pPr>
            <w:r w:rsidRPr="00796598">
              <w:rPr>
                <w:rFonts w:ascii="HY중고딕" w:eastAsia="HY중고딕" w:hAnsi="돋움"/>
                <w:color w:val="000000"/>
                <w:spacing w:val="-10"/>
                <w:w w:val="90"/>
                <w:sz w:val="15"/>
                <w:szCs w:val="15"/>
                <w:highlight w:val="yellow"/>
              </w:rPr>
              <w:t xml:space="preserve">34.0 </w:t>
            </w:r>
          </w:p>
        </w:tc>
      </w:tr>
      <w:bookmarkEnd w:id="18"/>
      <w:bookmarkEnd w:id="19"/>
      <w:bookmarkEnd w:id="20"/>
      <w:bookmarkEnd w:id="21"/>
      <w:tr w:rsidR="00DD4D52" w:rsidRPr="00BD4A85" w14:paraId="5AB5A46B" w14:textId="77777777" w:rsidTr="008A4A02">
        <w:trPr>
          <w:trHeight w:hRule="exact" w:val="142"/>
        </w:trPr>
        <w:tc>
          <w:tcPr>
            <w:tcW w:w="5000" w:type="pct"/>
            <w:gridSpan w:val="7"/>
            <w:tcBorders>
              <w:top w:val="single" w:sz="2" w:space="0" w:color="000000" w:themeColor="text1"/>
            </w:tcBorders>
            <w:shd w:val="clear" w:color="auto" w:fill="auto"/>
            <w:vAlign w:val="center"/>
          </w:tcPr>
          <w:p w14:paraId="1A80CFEE" w14:textId="77777777" w:rsidR="00DD4D52" w:rsidRPr="00796598" w:rsidRDefault="00DD4D52" w:rsidP="006C35A8">
            <w:pPr>
              <w:framePr w:w="3470" w:h="9067" w:hRule="exact" w:hSpace="85" w:wrap="around" w:vAnchor="page" w:hAnchor="page" w:x="8052" w:y="4083" w:anchorLock="1"/>
              <w:rPr>
                <w:rFonts w:ascii="돋움" w:eastAsia="돋움" w:hAnsi="돋움"/>
                <w:color w:val="000000"/>
                <w:sz w:val="4"/>
                <w:szCs w:val="4"/>
                <w:highlight w:val="yellow"/>
              </w:rPr>
            </w:pPr>
          </w:p>
        </w:tc>
      </w:tr>
      <w:tr w:rsidR="00DD4D52" w:rsidRPr="00BD4A85" w14:paraId="6CF814E2" w14:textId="77777777" w:rsidTr="00461C22">
        <w:trPr>
          <w:trHeight w:val="255"/>
        </w:trPr>
        <w:tc>
          <w:tcPr>
            <w:tcW w:w="5000" w:type="pct"/>
            <w:gridSpan w:val="7"/>
            <w:tcBorders>
              <w:bottom w:val="single" w:sz="2" w:space="0" w:color="000000" w:themeColor="text1"/>
            </w:tcBorders>
            <w:shd w:val="clear" w:color="auto" w:fill="auto"/>
            <w:vAlign w:val="center"/>
          </w:tcPr>
          <w:p w14:paraId="0571773D" w14:textId="77777777" w:rsidR="00DD4D52" w:rsidRPr="00796598" w:rsidRDefault="00DD4D52" w:rsidP="002A3AD6">
            <w:pPr>
              <w:framePr w:w="3470" w:h="9067" w:hRule="exact" w:hSpace="85" w:wrap="around" w:vAnchor="page" w:hAnchor="page" w:x="8052" w:y="4083" w:anchorLock="1"/>
              <w:ind w:rightChars="20" w:right="36"/>
              <w:jc w:val="left"/>
              <w:rPr>
                <w:rFonts w:ascii="HY중고딕" w:eastAsia="HY중고딕" w:hAnsi="돋움"/>
                <w:b/>
                <w:color w:val="000000"/>
                <w:spacing w:val="-10"/>
                <w:w w:val="97"/>
                <w:sz w:val="16"/>
                <w:szCs w:val="16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b/>
                <w:color w:val="000000"/>
                <w:spacing w:val="-10"/>
                <w:w w:val="97"/>
                <w:sz w:val="16"/>
                <w:szCs w:val="16"/>
                <w:highlight w:val="yellow"/>
              </w:rPr>
              <w:t>주가추이</w:t>
            </w:r>
          </w:p>
        </w:tc>
      </w:tr>
      <w:tr w:rsidR="00DD4D52" w:rsidRPr="00BD4A85" w14:paraId="0D3AEE94" w14:textId="77777777" w:rsidTr="00461C22">
        <w:trPr>
          <w:trHeight w:val="2098"/>
        </w:trPr>
        <w:tc>
          <w:tcPr>
            <w:tcW w:w="5000" w:type="pct"/>
            <w:gridSpan w:val="7"/>
            <w:tcBorders>
              <w:top w:val="single" w:sz="2" w:space="0" w:color="000000" w:themeColor="text1"/>
              <w:bottom w:val="single" w:sz="2" w:space="0" w:color="000000"/>
            </w:tcBorders>
            <w:shd w:val="clear" w:color="auto" w:fill="auto"/>
            <w:vAlign w:val="center"/>
          </w:tcPr>
          <w:p w14:paraId="04460503" w14:textId="77777777" w:rsidR="00DD4D52" w:rsidRPr="00796598" w:rsidRDefault="00D11772" w:rsidP="006C35A8">
            <w:pPr>
              <w:framePr w:w="3470" w:h="9067" w:hRule="exact" w:hSpace="85" w:wrap="around" w:vAnchor="page" w:hAnchor="page" w:x="8052" w:y="4083" w:anchorLock="1"/>
              <w:jc w:val="center"/>
              <w:rPr>
                <w:rFonts w:ascii="돋움" w:eastAsia="돋움" w:hAnsi="돋움" w:cs="바탕"/>
                <w:color w:val="000000"/>
                <w:sz w:val="22"/>
                <w:highlight w:val="yellow"/>
              </w:rPr>
            </w:pPr>
            <w:bookmarkStart w:id="22" w:name="PER_Chart"/>
            <w:bookmarkEnd w:id="22"/>
            <w:r w:rsidRPr="00796598">
              <w:rPr>
                <w:rFonts w:ascii="돋움" w:eastAsia="돋움" w:hAnsi="돋움" w:cs="바탕"/>
                <w:noProof/>
                <w:color w:val="000000"/>
                <w:sz w:val="22"/>
                <w:highlight w:val="yellow"/>
              </w:rPr>
              <w:drawing>
                <wp:inline distT="0" distB="0" distL="0" distR="0" wp14:anchorId="7C4905BE" wp14:editId="186E4343">
                  <wp:extent cx="1987550" cy="13360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550" cy="133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D52" w:rsidRPr="00BD4A85" w14:paraId="1B1457D8" w14:textId="77777777" w:rsidTr="00932058">
        <w:trPr>
          <w:trHeight w:val="255"/>
        </w:trPr>
        <w:tc>
          <w:tcPr>
            <w:tcW w:w="5000" w:type="pct"/>
            <w:gridSpan w:val="7"/>
            <w:tcBorders>
              <w:top w:val="single" w:sz="2" w:space="0" w:color="000000"/>
            </w:tcBorders>
            <w:shd w:val="clear" w:color="auto" w:fill="auto"/>
            <w:vAlign w:val="center"/>
          </w:tcPr>
          <w:p w14:paraId="28DF56DE" w14:textId="77777777" w:rsidR="00DD4D52" w:rsidRPr="00796598" w:rsidRDefault="00DD4D52" w:rsidP="002A3AD6">
            <w:pPr>
              <w:framePr w:w="3470" w:h="9067" w:hRule="exact" w:hSpace="85" w:wrap="around" w:vAnchor="page" w:hAnchor="page" w:x="8052" w:y="4083" w:anchorLock="1"/>
              <w:jc w:val="left"/>
              <w:rPr>
                <w:rFonts w:ascii="HY중고딕" w:eastAsia="HY중고딕" w:hAnsi="돋움"/>
                <w:b/>
                <w:bCs/>
                <w:sz w:val="12"/>
                <w:szCs w:val="12"/>
                <w:highlight w:val="yellow"/>
              </w:rPr>
            </w:pPr>
            <w:r w:rsidRPr="00796598">
              <w:rPr>
                <w:rFonts w:ascii="HY중고딕" w:eastAsia="HY중고딕" w:hAnsi="돋움" w:hint="eastAsia"/>
                <w:sz w:val="12"/>
                <w:szCs w:val="12"/>
                <w:highlight w:val="yellow"/>
              </w:rPr>
              <w:t xml:space="preserve">자료: </w:t>
            </w:r>
            <w:proofErr w:type="spellStart"/>
            <w:r w:rsidR="00613417" w:rsidRPr="00796598">
              <w:rPr>
                <w:rFonts w:ascii="HY중고딕" w:eastAsia="HY중고딕" w:hAnsi="돋움"/>
                <w:sz w:val="12"/>
                <w:szCs w:val="12"/>
                <w:highlight w:val="yellow"/>
              </w:rPr>
              <w:t>FnGuide</w:t>
            </w:r>
            <w:proofErr w:type="spellEnd"/>
          </w:p>
        </w:tc>
      </w:tr>
    </w:tbl>
    <w:p w14:paraId="767AC119" w14:textId="77777777" w:rsidR="00D12E4E" w:rsidRPr="00461C22" w:rsidRDefault="00D12E4E" w:rsidP="006C35A8">
      <w:pPr>
        <w:framePr w:w="3470" w:h="9067" w:hRule="exact" w:hSpace="85" w:wrap="around" w:vAnchor="page" w:hAnchor="page" w:x="8052" w:y="4083" w:anchorLock="1"/>
      </w:pPr>
    </w:p>
    <w:p w14:paraId="5E4ECECC" w14:textId="77777777" w:rsidR="00D12E4E" w:rsidRDefault="00D12E4E" w:rsidP="006C35A8">
      <w:pPr>
        <w:framePr w:w="3470" w:h="9067" w:hRule="exact" w:hSpace="85" w:wrap="around" w:vAnchor="page" w:hAnchor="page" w:x="8052" w:y="4083" w:anchorLock="1"/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52"/>
      </w:tblGrid>
      <w:tr w:rsidR="00D12E4E" w:rsidRPr="00BD4A85" w14:paraId="6299966B" w14:textId="77777777" w:rsidTr="006F5544">
        <w:trPr>
          <w:trHeight w:val="102"/>
        </w:trPr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060458C" w14:textId="77777777" w:rsidR="00D12E4E" w:rsidRDefault="00461C22" w:rsidP="006F5544">
            <w:pPr>
              <w:framePr w:w="2948" w:h="2415" w:hRule="exact" w:hSpace="85" w:wrap="around" w:vAnchor="page" w:hAnchor="page" w:x="8052" w:y="568" w:anchorLock="1"/>
              <w:rPr>
                <w:rFonts w:ascii="HY견고딕" w:eastAsia="HY견고딕"/>
                <w:b/>
                <w:color w:val="000000"/>
                <w:spacing w:val="-6"/>
                <w:w w:val="95"/>
                <w:sz w:val="36"/>
                <w:szCs w:val="36"/>
              </w:rPr>
            </w:pPr>
            <w:r>
              <w:rPr>
                <w:rFonts w:ascii="HY견고딕" w:eastAsia="HY견고딕" w:hint="eastAsia"/>
                <w:color w:val="000000"/>
                <w:spacing w:val="-6"/>
                <w:w w:val="95"/>
                <w:sz w:val="36"/>
                <w:szCs w:val="36"/>
              </w:rPr>
              <w:t>기</w:t>
            </w:r>
            <w:r w:rsidR="00D12E4E">
              <w:rPr>
                <w:rFonts w:ascii="HY견고딕" w:eastAsia="HY견고딕" w:hint="eastAsia"/>
                <w:color w:val="000000"/>
                <w:spacing w:val="-6"/>
                <w:w w:val="95"/>
                <w:sz w:val="36"/>
                <w:szCs w:val="36"/>
              </w:rPr>
              <w:t>업분석</w:t>
            </w:r>
          </w:p>
          <w:p w14:paraId="5858D2BE" w14:textId="77777777" w:rsidR="00D12E4E" w:rsidRPr="00EA0DF9" w:rsidRDefault="00DD4D52" w:rsidP="006F5544">
            <w:pPr>
              <w:framePr w:w="2948" w:h="2415" w:hRule="exact" w:hSpace="85" w:wrap="around" w:vAnchor="page" w:hAnchor="page" w:x="8052" w:y="568" w:anchorLock="1"/>
              <w:rPr>
                <w:rFonts w:eastAsia="돋움"/>
                <w:color w:val="000000"/>
                <w:sz w:val="33"/>
                <w:szCs w:val="33"/>
              </w:rPr>
            </w:pPr>
            <w:r w:rsidRPr="00DD4D52">
              <w:rPr>
                <w:rFonts w:eastAsia="HY견고딕"/>
                <w:color w:val="000000"/>
                <w:spacing w:val="-6"/>
                <w:w w:val="95"/>
                <w:sz w:val="33"/>
                <w:szCs w:val="33"/>
              </w:rPr>
              <w:t>In-depth</w:t>
            </w:r>
          </w:p>
        </w:tc>
      </w:tr>
      <w:tr w:rsidR="00D12E4E" w:rsidRPr="00EB1838" w14:paraId="777B4CCB" w14:textId="77777777" w:rsidTr="006F5544">
        <w:trPr>
          <w:trHeight w:val="454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2C6714" w14:textId="77777777" w:rsidR="00D12E4E" w:rsidRPr="001A3448" w:rsidRDefault="00251AC5" w:rsidP="006F5544">
            <w:pPr>
              <w:framePr w:w="2948" w:h="2415" w:hRule="exact" w:hSpace="85" w:wrap="around" w:vAnchor="page" w:hAnchor="page" w:x="8052" w:y="568" w:anchorLock="1"/>
              <w:rPr>
                <w:rFonts w:ascii="HY중고딕" w:eastAsia="HY중고딕" w:hAnsi="돋움"/>
                <w:b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HY중고딕" w:eastAsia="HY중고딕" w:hAnsi="돋움" w:hint="eastAsia"/>
                <w:b/>
                <w:color w:val="000000"/>
                <w:sz w:val="28"/>
                <w:szCs w:val="28"/>
              </w:rPr>
              <w:t>리서치챌린지</w:t>
            </w:r>
            <w:proofErr w:type="spellEnd"/>
          </w:p>
        </w:tc>
      </w:tr>
      <w:tr w:rsidR="00D12E4E" w:rsidRPr="00BD4A85" w14:paraId="75F1F089" w14:textId="77777777" w:rsidTr="006F5544">
        <w:trPr>
          <w:trHeight w:val="397"/>
        </w:trPr>
        <w:tc>
          <w:tcPr>
            <w:tcW w:w="255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03E027A" w14:textId="2A4921F1" w:rsidR="00D12E4E" w:rsidRPr="00177671" w:rsidRDefault="00251AC5" w:rsidP="006F5544">
            <w:pPr>
              <w:framePr w:w="2948" w:h="2415" w:hRule="exact" w:hSpace="85" w:wrap="around" w:vAnchor="page" w:hAnchor="page" w:x="8052" w:y="568" w:anchorLock="1"/>
              <w:rPr>
                <w:rFonts w:eastAsia="돋움" w:cs="Arial"/>
                <w:b/>
                <w:color w:val="000000"/>
                <w:sz w:val="22"/>
              </w:rPr>
            </w:pPr>
            <w:bookmarkStart w:id="23" w:name="Header_Date"/>
            <w:r>
              <w:rPr>
                <w:rFonts w:eastAsia="HY견고딕" w:cs="Arial"/>
                <w:b/>
                <w:color w:val="000000"/>
                <w:sz w:val="22"/>
              </w:rPr>
              <w:t>2022. 4</w:t>
            </w:r>
            <w:r w:rsidR="00D11772">
              <w:rPr>
                <w:rFonts w:eastAsia="HY견고딕" w:cs="Arial"/>
                <w:b/>
                <w:color w:val="000000"/>
                <w:sz w:val="22"/>
              </w:rPr>
              <w:t xml:space="preserve">. </w:t>
            </w:r>
            <w:bookmarkEnd w:id="23"/>
            <w:r>
              <w:rPr>
                <w:rFonts w:eastAsia="HY견고딕" w:cs="Arial"/>
                <w:b/>
                <w:color w:val="000000"/>
                <w:sz w:val="22"/>
              </w:rPr>
              <w:t>2</w:t>
            </w:r>
            <w:r w:rsidR="00DF79DE">
              <w:rPr>
                <w:rFonts w:eastAsia="HY견고딕" w:cs="Arial"/>
                <w:b/>
                <w:color w:val="000000"/>
                <w:sz w:val="22"/>
              </w:rPr>
              <w:t>5</w:t>
            </w:r>
          </w:p>
        </w:tc>
      </w:tr>
      <w:tr w:rsidR="00D12E4E" w:rsidRPr="006F00E5" w14:paraId="3AAC307A" w14:textId="77777777" w:rsidTr="006F5544">
        <w:trPr>
          <w:trHeight w:val="445"/>
        </w:trPr>
        <w:tc>
          <w:tcPr>
            <w:tcW w:w="2552" w:type="dxa"/>
            <w:shd w:val="clear" w:color="auto" w:fill="auto"/>
            <w:vAlign w:val="center"/>
          </w:tcPr>
          <w:p w14:paraId="5DA5BF63" w14:textId="77777777" w:rsidR="00D12E4E" w:rsidRPr="006F00E5" w:rsidRDefault="00D12E4E" w:rsidP="006F5544">
            <w:pPr>
              <w:framePr w:w="2948" w:h="2415" w:hRule="exact" w:hSpace="85" w:wrap="around" w:vAnchor="page" w:hAnchor="page" w:x="8052" w:y="568" w:anchorLock="1"/>
              <w:spacing w:line="60" w:lineRule="exact"/>
              <w:rPr>
                <w:rFonts w:ascii="돋움" w:eastAsia="돋움" w:hAnsi="돋움"/>
                <w:color w:val="000000"/>
                <w:sz w:val="10"/>
                <w:szCs w:val="10"/>
              </w:rPr>
            </w:pPr>
          </w:p>
        </w:tc>
      </w:tr>
    </w:tbl>
    <w:p w14:paraId="7ACC874B" w14:textId="77777777" w:rsidR="00D12E4E" w:rsidRDefault="00D12E4E" w:rsidP="006F5544">
      <w:pPr>
        <w:framePr w:w="2948" w:h="2415" w:hRule="exact" w:hSpace="85" w:wrap="around" w:vAnchor="page" w:hAnchor="page" w:x="8052" w:y="568" w:anchorLock="1"/>
      </w:pPr>
    </w:p>
    <w:p w14:paraId="136F3352" w14:textId="77777777" w:rsidR="00D12E4E" w:rsidRPr="006C643C" w:rsidRDefault="00DD4D52" w:rsidP="006F5544">
      <w:pPr>
        <w:spacing w:line="320" w:lineRule="exact"/>
        <w:jc w:val="left"/>
        <w:rPr>
          <w:rFonts w:ascii="HY중고딕" w:eastAsia="HY중고딕" w:hAnsi="Times New Roman" w:cs="YDVYGOStd14"/>
          <w:b/>
          <w:color w:val="5692CE"/>
          <w:spacing w:val="-8"/>
          <w:w w:val="90"/>
          <w:sz w:val="26"/>
          <w:szCs w:val="26"/>
        </w:rPr>
      </w:pPr>
      <w:bookmarkStart w:id="24" w:name="Paragraph1"/>
      <w:r w:rsidRPr="00DD4D52"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단락제목1</w:t>
      </w:r>
    </w:p>
    <w:p w14:paraId="2C1099FF" w14:textId="77777777" w:rsidR="00D12E4E" w:rsidRPr="00F6019D" w:rsidRDefault="00DD4D52" w:rsidP="006F5544">
      <w:pPr>
        <w:pStyle w:val="1"/>
      </w:pPr>
      <w:bookmarkStart w:id="25" w:name="Text1"/>
      <w:bookmarkEnd w:id="24"/>
      <w:r>
        <w:rPr>
          <w:rFonts w:hint="eastAsia"/>
        </w:rPr>
        <w:t>단락본문</w:t>
      </w:r>
    </w:p>
    <w:bookmarkEnd w:id="25"/>
    <w:p w14:paraId="13F090E0" w14:textId="77777777" w:rsidR="00D12E4E" w:rsidRDefault="00D12E4E" w:rsidP="006F5544">
      <w:pPr>
        <w:pStyle w:val="1"/>
      </w:pPr>
    </w:p>
    <w:p w14:paraId="0EF28E8F" w14:textId="77777777" w:rsidR="00DD4D52" w:rsidRDefault="00DD4D52" w:rsidP="006F5544">
      <w:pPr>
        <w:pStyle w:val="1"/>
      </w:pPr>
    </w:p>
    <w:p w14:paraId="0A53CBBC" w14:textId="77777777" w:rsidR="00DD4D52" w:rsidRDefault="00DD4D52" w:rsidP="006F5544">
      <w:pPr>
        <w:pStyle w:val="1"/>
      </w:pPr>
    </w:p>
    <w:p w14:paraId="4BBB9F39" w14:textId="77777777" w:rsidR="00DD4D52" w:rsidRPr="00F6019D" w:rsidRDefault="00DD4D52" w:rsidP="006F5544">
      <w:pPr>
        <w:pStyle w:val="1"/>
      </w:pPr>
    </w:p>
    <w:p w14:paraId="77D822D3" w14:textId="77777777" w:rsidR="00DD4D52" w:rsidRPr="006C643C" w:rsidRDefault="00DD4D52" w:rsidP="00DD4D52">
      <w:pPr>
        <w:spacing w:line="320" w:lineRule="exact"/>
        <w:jc w:val="left"/>
        <w:rPr>
          <w:rFonts w:ascii="HY중고딕" w:eastAsia="HY중고딕" w:hAnsi="Times New Roman" w:cs="YDVYGOStd14"/>
          <w:b/>
          <w:color w:val="5692CE"/>
          <w:spacing w:val="-8"/>
          <w:w w:val="90"/>
          <w:sz w:val="26"/>
          <w:szCs w:val="26"/>
        </w:rPr>
      </w:pPr>
      <w:bookmarkStart w:id="26" w:name="Paragraph2"/>
      <w:r w:rsidRPr="00DD4D52"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단락제목</w:t>
      </w:r>
      <w:r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2</w:t>
      </w:r>
    </w:p>
    <w:p w14:paraId="39BCDFAE" w14:textId="77777777" w:rsidR="00DD4D52" w:rsidRPr="00F6019D" w:rsidRDefault="00DD4D52" w:rsidP="00DD4D52">
      <w:pPr>
        <w:pStyle w:val="1"/>
      </w:pPr>
      <w:bookmarkStart w:id="27" w:name="Text2"/>
      <w:bookmarkEnd w:id="26"/>
      <w:r>
        <w:rPr>
          <w:rFonts w:hint="eastAsia"/>
        </w:rPr>
        <w:t>단락본문</w:t>
      </w:r>
    </w:p>
    <w:bookmarkEnd w:id="27"/>
    <w:p w14:paraId="1DDDE6C3" w14:textId="77777777" w:rsidR="00DD4D52" w:rsidRDefault="00DD4D52" w:rsidP="00DD4D52">
      <w:pPr>
        <w:pStyle w:val="1"/>
      </w:pPr>
    </w:p>
    <w:p w14:paraId="64EA846E" w14:textId="77777777" w:rsidR="00DD4D52" w:rsidRDefault="00DD4D52" w:rsidP="00DD4D52">
      <w:pPr>
        <w:pStyle w:val="1"/>
      </w:pPr>
    </w:p>
    <w:p w14:paraId="13E755A4" w14:textId="77777777" w:rsidR="00DD4D52" w:rsidRDefault="00DD4D52" w:rsidP="00DD4D52">
      <w:pPr>
        <w:pStyle w:val="1"/>
      </w:pPr>
    </w:p>
    <w:p w14:paraId="2CCD3AB6" w14:textId="77777777" w:rsidR="00DD4D52" w:rsidRDefault="00DD4D52" w:rsidP="00DD4D52">
      <w:pPr>
        <w:pStyle w:val="1"/>
      </w:pPr>
    </w:p>
    <w:p w14:paraId="5852328E" w14:textId="77777777" w:rsidR="00DD4D52" w:rsidRPr="006C643C" w:rsidRDefault="00DD4D52" w:rsidP="00DD4D52">
      <w:pPr>
        <w:spacing w:line="320" w:lineRule="exact"/>
        <w:jc w:val="left"/>
        <w:rPr>
          <w:rFonts w:ascii="HY중고딕" w:eastAsia="HY중고딕" w:hAnsi="Times New Roman" w:cs="YDVYGOStd14"/>
          <w:b/>
          <w:color w:val="5692CE"/>
          <w:spacing w:val="-8"/>
          <w:w w:val="90"/>
          <w:sz w:val="26"/>
          <w:szCs w:val="26"/>
        </w:rPr>
      </w:pPr>
      <w:bookmarkStart w:id="28" w:name="Paragraph3"/>
      <w:r w:rsidRPr="00DD4D52"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단락제목</w:t>
      </w:r>
      <w:r>
        <w:rPr>
          <w:rFonts w:ascii="HY중고딕" w:eastAsia="HY중고딕" w:hAnsi="Times New Roman" w:cs="YDVYGOStd14" w:hint="eastAsia"/>
          <w:b/>
          <w:color w:val="5692CE"/>
          <w:spacing w:val="-8"/>
          <w:w w:val="90"/>
          <w:sz w:val="26"/>
          <w:szCs w:val="26"/>
        </w:rPr>
        <w:t>3</w:t>
      </w:r>
    </w:p>
    <w:p w14:paraId="646A54A4" w14:textId="77777777" w:rsidR="00DD4D52" w:rsidRPr="00F6019D" w:rsidRDefault="00DD4D52" w:rsidP="00DD4D52">
      <w:pPr>
        <w:pStyle w:val="1"/>
      </w:pPr>
      <w:bookmarkStart w:id="29" w:name="Text3"/>
      <w:bookmarkEnd w:id="28"/>
      <w:r>
        <w:rPr>
          <w:rFonts w:hint="eastAsia"/>
        </w:rPr>
        <w:t>단락본문</w:t>
      </w:r>
    </w:p>
    <w:bookmarkEnd w:id="29"/>
    <w:p w14:paraId="5E3DF65C" w14:textId="77777777" w:rsidR="00DD4D52" w:rsidRDefault="00DD4D52" w:rsidP="00DD4D52">
      <w:pPr>
        <w:pStyle w:val="1"/>
      </w:pPr>
    </w:p>
    <w:p w14:paraId="0A211F03" w14:textId="77777777" w:rsidR="00DD4D52" w:rsidRDefault="00DD4D52" w:rsidP="00DD4D52">
      <w:pPr>
        <w:pStyle w:val="1"/>
      </w:pPr>
    </w:p>
    <w:p w14:paraId="33AF65AC" w14:textId="77777777" w:rsidR="00D12E4E" w:rsidRDefault="00D12E4E" w:rsidP="006F5544">
      <w:pPr>
        <w:pStyle w:val="1"/>
      </w:pPr>
    </w:p>
    <w:p w14:paraId="6ADC3812" w14:textId="77777777" w:rsidR="00EE2FD9" w:rsidRDefault="00EE2FD9" w:rsidP="006F5544">
      <w:pPr>
        <w:pStyle w:val="1"/>
      </w:pPr>
    </w:p>
    <w:p w14:paraId="1D5FFA69" w14:textId="77777777" w:rsidR="00EE2FD9" w:rsidRDefault="00EE2FD9" w:rsidP="006F5544">
      <w:pPr>
        <w:pStyle w:val="1"/>
      </w:pPr>
    </w:p>
    <w:p w14:paraId="061648F8" w14:textId="77777777" w:rsidR="00D12E4E" w:rsidRDefault="00D12E4E" w:rsidP="006F5544">
      <w:pPr>
        <w:pStyle w:val="1"/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529"/>
        <w:gridCol w:w="986"/>
        <w:gridCol w:w="988"/>
        <w:gridCol w:w="986"/>
        <w:gridCol w:w="988"/>
        <w:gridCol w:w="986"/>
      </w:tblGrid>
      <w:tr w:rsidR="00932058" w:rsidRPr="00932058" w14:paraId="3A83E9E8" w14:textId="77777777" w:rsidTr="00EA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bottom w:val="nil"/>
            </w:tcBorders>
          </w:tcPr>
          <w:p w14:paraId="1FF9F5C3" w14:textId="77777777" w:rsidR="00932058" w:rsidRPr="00932058" w:rsidRDefault="00932058" w:rsidP="00932058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bookmarkStart w:id="30" w:name="TableH_Year" w:colFirst="1" w:colLast="5"/>
            <w:bookmarkStart w:id="31" w:name="TableH_YearT" w:colFirst="1" w:colLast="5"/>
          </w:p>
        </w:tc>
        <w:tc>
          <w:tcPr>
            <w:tcW w:w="763" w:type="pct"/>
            <w:tcBorders>
              <w:bottom w:val="nil"/>
            </w:tcBorders>
            <w:hideMark/>
          </w:tcPr>
          <w:p w14:paraId="5355FEFF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2019A</w:t>
            </w:r>
          </w:p>
        </w:tc>
        <w:tc>
          <w:tcPr>
            <w:tcW w:w="764" w:type="pct"/>
            <w:tcBorders>
              <w:bottom w:val="nil"/>
            </w:tcBorders>
          </w:tcPr>
          <w:p w14:paraId="25246F94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2020A</w:t>
            </w:r>
          </w:p>
        </w:tc>
        <w:tc>
          <w:tcPr>
            <w:tcW w:w="763" w:type="pct"/>
            <w:tcBorders>
              <w:bottom w:val="nil"/>
            </w:tcBorders>
          </w:tcPr>
          <w:p w14:paraId="01D94CAC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2021F</w:t>
            </w:r>
          </w:p>
        </w:tc>
        <w:tc>
          <w:tcPr>
            <w:tcW w:w="764" w:type="pct"/>
            <w:tcBorders>
              <w:bottom w:val="nil"/>
            </w:tcBorders>
            <w:hideMark/>
          </w:tcPr>
          <w:p w14:paraId="085F160A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2022F</w:t>
            </w:r>
          </w:p>
        </w:tc>
        <w:tc>
          <w:tcPr>
            <w:tcW w:w="763" w:type="pct"/>
            <w:tcBorders>
              <w:bottom w:val="nil"/>
            </w:tcBorders>
          </w:tcPr>
          <w:p w14:paraId="42DD2FEA" w14:textId="77777777" w:rsidR="00932058" w:rsidRPr="00932058" w:rsidRDefault="00D11772" w:rsidP="00932058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2023F</w:t>
            </w:r>
          </w:p>
        </w:tc>
      </w:tr>
      <w:tr w:rsidR="00DD4D52" w:rsidRPr="00932058" w14:paraId="3067635C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1B145E4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bookmarkStart w:id="32" w:name="TableH_Data" w:colFirst="1" w:colLast="5"/>
            <w:bookmarkStart w:id="33" w:name="TableH_DataT" w:colFirst="1" w:colLast="5"/>
            <w:bookmarkStart w:id="34" w:name="TableH_Unit" w:colFirst="0" w:colLast="0"/>
            <w:bookmarkEnd w:id="30"/>
            <w:bookmarkEnd w:id="31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매출액(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8D3292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587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7DE713F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796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BAB3A94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2F31E8E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3E7D872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1F7EE407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95B9804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9E391E5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99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4A60B9C2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146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BC330D3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A34F755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D0121EA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717FA46D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1FEA819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세전이익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183B2D5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4705080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3CCFE0A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A3AAC2B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7EBF0B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42833FE6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48D3F005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5ABC490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74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29A08C80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86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F3AC93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5D461E1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65FD53C3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35227F14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0372F26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EBITDA(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018A16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108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6BF54CD3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180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3C913B6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A9FD47A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0A716CC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83957A7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771FC7C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순차입금(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AEFC8D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(150)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BF87E87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(820)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71AD125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AD6329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65F7C8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008864BD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AE4913C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영업이익률(%)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DA49665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16.8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E2A743D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18.3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DBA0FF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6026AD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5C98F3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7CB56D64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B8D50C6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gram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ROE(</w:t>
            </w:r>
            <w:proofErr w:type="gram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760728E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56.5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A17808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12.5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2AA690C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E8CDF6D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D64524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209302C1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5732A258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배당수익률(%)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4C8ADE1D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0677D7B4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0.0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3E9ACDB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53D2973B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5100A3A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454C1D5F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2DD6BB9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EPS(원)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437A683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2,916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9FD78F9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2,951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1C16C49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3081CB4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7E60092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7D3A75A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40F9743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(EPS증가율, 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52A9F5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F2F7059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1.2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9F5D27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697C154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6E0596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EB160C2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DC81218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BPS(원)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F6AF9DC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6,046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6005048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33,159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5148816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FB59B1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50BBF2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1E40B0BC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25D9DCA7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DPS(원)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31F2B4F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4715D182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2B13374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B3C6A79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77CD68F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237575ED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32C8F071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PER(x)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61BCF837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298B35AA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53.7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C9692DF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178D663B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697AA85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1EC04D41" w14:textId="77777777" w:rsidTr="00796598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C39D51E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PBR(x)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1B1DFCE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FE397B6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4.8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93FEB98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43E2C3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03224F4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DD4D52" w:rsidRPr="00932058" w14:paraId="60BCC5EC" w14:textId="77777777" w:rsidTr="00796598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52607B53" w14:textId="77777777" w:rsidR="00DD4D52" w:rsidRPr="00DD4D52" w:rsidRDefault="00DD4D52" w:rsidP="00DD4D52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EV/EBITDA(x)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5A67F6AB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616EDDF4" w14:textId="77777777" w:rsidR="00DD4D52" w:rsidRPr="00DD4D52" w:rsidRDefault="00D1177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27.1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7545BFB1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0FD7D247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65AAB3B3" w14:textId="77777777" w:rsidR="00DD4D52" w:rsidRPr="00DD4D52" w:rsidRDefault="00DD4D52" w:rsidP="00DD4D52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</w:tbl>
    <w:p w14:paraId="4501DE27" w14:textId="77777777" w:rsidR="001F3B97" w:rsidRPr="005138F0" w:rsidRDefault="00D11772" w:rsidP="00932058">
      <w:pPr>
        <w:pStyle w:val="ad"/>
      </w:pPr>
      <w:bookmarkStart w:id="35" w:name="Note"/>
      <w:bookmarkEnd w:id="32"/>
      <w:bookmarkEnd w:id="33"/>
      <w:bookmarkEnd w:id="34"/>
      <w:r>
        <w:rPr>
          <w:rFonts w:hint="eastAsia"/>
        </w:rPr>
        <w:t>주</w:t>
      </w:r>
      <w:r>
        <w:t>: 순이익, EPS 등은 지배주주지분 기준</w:t>
      </w:r>
      <w:bookmarkEnd w:id="35"/>
    </w:p>
    <w:p w14:paraId="73B45BD3" w14:textId="77777777" w:rsidR="00D12E4E" w:rsidRDefault="00D12E4E" w:rsidP="00CD0E5E"/>
    <w:p w14:paraId="6933AFCD" w14:textId="77777777" w:rsidR="00D12E4E" w:rsidRPr="0050788C" w:rsidRDefault="00D12E4E" w:rsidP="00CD0E5E">
      <w:pPr>
        <w:sectPr w:rsidR="00D12E4E" w:rsidRPr="0050788C" w:rsidSect="002E3B97">
          <w:headerReference w:type="first" r:id="rId9"/>
          <w:footerReference w:type="first" r:id="rId10"/>
          <w:pgSz w:w="11906" w:h="16838" w:code="9"/>
          <w:pgMar w:top="1134" w:right="4678" w:bottom="1021" w:left="765" w:header="1021" w:footer="851" w:gutter="0"/>
          <w:pgNumType w:start="0"/>
          <w:cols w:space="425"/>
          <w:titlePg/>
          <w:docGrid w:linePitch="360"/>
        </w:sectPr>
      </w:pPr>
    </w:p>
    <w:p w14:paraId="7EEC38F0" w14:textId="77777777" w:rsidR="00EA2B2D" w:rsidRPr="00EA2B2D" w:rsidRDefault="0050788C" w:rsidP="00CD0E5E">
      <w:pPr>
        <w:jc w:val="left"/>
        <w:rPr>
          <w:rFonts w:eastAsia="HY견고딕"/>
          <w:b/>
          <w:bCs/>
          <w:color w:val="000000" w:themeColor="text1"/>
          <w:sz w:val="36"/>
          <w:szCs w:val="36"/>
        </w:rPr>
      </w:pPr>
      <w:r>
        <w:rPr>
          <w:rFonts w:eastAsia="HY견고딕"/>
          <w:b/>
          <w:color w:val="000000" w:themeColor="text1"/>
          <w:sz w:val="36"/>
          <w:szCs w:val="36"/>
        </w:rPr>
        <w:br w:type="page"/>
      </w:r>
      <w:r w:rsidR="00EA2B2D" w:rsidRPr="00EA2B2D">
        <w:rPr>
          <w:rFonts w:eastAsia="HY견고딕"/>
          <w:b/>
          <w:color w:val="000000" w:themeColor="text1"/>
          <w:sz w:val="36"/>
          <w:szCs w:val="36"/>
        </w:rPr>
        <w:lastRenderedPageBreak/>
        <w:t>Contents</w:t>
      </w:r>
    </w:p>
    <w:p w14:paraId="47515DDA" w14:textId="77777777" w:rsidR="003C4E4F" w:rsidRDefault="003C4E4F" w:rsidP="003C4E4F">
      <w:pPr>
        <w:pStyle w:val="1"/>
        <w:rPr>
          <w:w w:val="95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dashed" w:sz="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3"/>
        <w:gridCol w:w="706"/>
      </w:tblGrid>
      <w:tr w:rsidR="003C4E4F" w:rsidRPr="005138F0" w14:paraId="5CBE5FB0" w14:textId="77777777" w:rsidTr="008A4A02">
        <w:trPr>
          <w:trHeight w:val="850"/>
        </w:trPr>
        <w:tc>
          <w:tcPr>
            <w:tcW w:w="4377" w:type="pct"/>
            <w:tcBorders>
              <w:bottom w:val="dashed" w:sz="4" w:space="0" w:color="auto"/>
            </w:tcBorders>
            <w:vAlign w:val="center"/>
          </w:tcPr>
          <w:p w14:paraId="178A480B" w14:textId="0AF743C4" w:rsidR="003C4E4F" w:rsidRPr="005138F0" w:rsidRDefault="00574E07" w:rsidP="00DD4D52">
            <w:pPr>
              <w:spacing w:before="360" w:line="290" w:lineRule="exact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Ⅰ</w:t>
            </w:r>
            <w:proofErr w:type="spellEnd"/>
            <w:r w:rsidR="008A4A02" w:rsidRPr="008A4A02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bookmarkStart w:id="36" w:name="_Hlk101125591"/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</w:t>
            </w:r>
            <w:r w:rsidR="008B4645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YBE</w:t>
            </w:r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의 성장</w:t>
            </w:r>
            <w:r w:rsidR="00A943D4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성,</w:t>
            </w:r>
            <w:r w:rsidR="00A943D4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주가에 충분히 반영될 것</w:t>
            </w:r>
            <w:bookmarkEnd w:id="36"/>
          </w:p>
        </w:tc>
        <w:tc>
          <w:tcPr>
            <w:tcW w:w="623" w:type="pct"/>
            <w:tcBorders>
              <w:bottom w:val="dashed" w:sz="4" w:space="0" w:color="auto"/>
            </w:tcBorders>
            <w:vAlign w:val="center"/>
          </w:tcPr>
          <w:p w14:paraId="2EFA8B4A" w14:textId="5BE4195C" w:rsidR="003C4E4F" w:rsidRPr="005138F0" w:rsidRDefault="00A943D4" w:rsidP="00DD4D52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>
              <w:rPr>
                <w:rFonts w:ascii="HY중고딕" w:eastAsia="HY중고딕" w:cs="Arial" w:hint="eastAsia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  <w:t>2</w:t>
            </w:r>
          </w:p>
        </w:tc>
      </w:tr>
      <w:tr w:rsidR="003C4E4F" w:rsidRPr="005138F0" w14:paraId="66B54AED" w14:textId="77777777" w:rsidTr="008A4A02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76F7515E" w14:textId="5338B4B0" w:rsidR="003C4E4F" w:rsidRPr="005138F0" w:rsidRDefault="00574E07" w:rsidP="00DD4D52">
            <w:pPr>
              <w:spacing w:before="360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Ⅱ</w:t>
            </w:r>
            <w:proofErr w:type="spellEnd"/>
            <w:r w:rsidR="003C4E4F" w:rsidRPr="005138F0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r w:rsidR="008B4645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2021 </w:t>
            </w:r>
            <w:r w:rsidR="009E3D3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HYBE</w:t>
            </w:r>
            <w:r w:rsidR="008B4645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9B29E4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Review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08F98022" w14:textId="4321FF77" w:rsidR="003C4E4F" w:rsidRPr="005138F0" w:rsidRDefault="002F330B" w:rsidP="00DD4D52">
            <w:pPr>
              <w:spacing w:before="360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>
              <w:rPr>
                <w:rFonts w:ascii="HY중고딕" w:eastAsia="HY중고딕" w:cs="Arial" w:hint="eastAsia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  <w:t>4</w:t>
            </w:r>
          </w:p>
        </w:tc>
      </w:tr>
      <w:tr w:rsidR="003C4E4F" w:rsidRPr="005138F0" w14:paraId="62638F2D" w14:textId="77777777" w:rsidTr="00DD4D52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114EAE19" w14:textId="7E663419" w:rsidR="003C4E4F" w:rsidRPr="005138F0" w:rsidRDefault="00574E07" w:rsidP="00DD4D52">
            <w:pPr>
              <w:spacing w:before="360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Ⅲ</w:t>
            </w:r>
            <w:proofErr w:type="spellEnd"/>
            <w:r w:rsidR="003C4E4F" w:rsidRPr="005138F0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r w:rsidR="008B4645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HYBE의 개편된 Business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1279B6B9" w14:textId="44FC878C" w:rsidR="003C4E4F" w:rsidRPr="005138F0" w:rsidRDefault="00974DC6" w:rsidP="00DD4D52">
            <w:pPr>
              <w:spacing w:before="360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>
              <w:rPr>
                <w:rFonts w:ascii="HY중고딕" w:eastAsia="HY중고딕" w:cs="Arial" w:hint="eastAsia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  <w:t>5</w:t>
            </w:r>
          </w:p>
        </w:tc>
      </w:tr>
      <w:tr w:rsidR="00574E07" w:rsidRPr="005138F0" w14:paraId="3643CDA6" w14:textId="77777777" w:rsidTr="00D44337">
        <w:trPr>
          <w:trHeight w:val="850"/>
        </w:trPr>
        <w:tc>
          <w:tcPr>
            <w:tcW w:w="4377" w:type="pct"/>
            <w:tcBorders>
              <w:top w:val="dashed" w:sz="4" w:space="0" w:color="auto"/>
              <w:bottom w:val="nil"/>
            </w:tcBorders>
            <w:vAlign w:val="center"/>
          </w:tcPr>
          <w:p w14:paraId="51C55A37" w14:textId="0E5B42D0" w:rsidR="008B4645" w:rsidRPr="00C578BC" w:rsidRDefault="008B4645" w:rsidP="008B4645">
            <w:pPr>
              <w:tabs>
                <w:tab w:val="right" w:pos="5656"/>
              </w:tabs>
              <w:spacing w:before="80"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1.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레이블:</w:t>
            </w:r>
            <w:r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코로나로 인한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매출하락은 이제 그만</w:t>
            </w:r>
          </w:p>
          <w:p w14:paraId="1B22D5A9" w14:textId="1743EFE3" w:rsidR="008B4645" w:rsidRPr="00C578BC" w:rsidRDefault="008B4645" w:rsidP="008B4645">
            <w:pPr>
              <w:tabs>
                <w:tab w:val="right" w:pos="5656"/>
              </w:tabs>
              <w:spacing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2.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솔루션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:</w:t>
            </w:r>
            <w:r w:rsidR="007A2A8C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4F150E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매년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200%</w:t>
            </w:r>
            <w:r w:rsidR="004F150E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이상</w:t>
            </w:r>
            <w:r w:rsidR="004F150E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의 매출 성장</w:t>
            </w:r>
          </w:p>
          <w:p w14:paraId="7FE89F72" w14:textId="507C2ECB" w:rsidR="005A4708" w:rsidRPr="002D61CB" w:rsidRDefault="008B4645" w:rsidP="006D589C">
            <w:pPr>
              <w:tabs>
                <w:tab w:val="right" w:pos="5656"/>
              </w:tabs>
              <w:spacing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3. </w:t>
            </w: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플랫폼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:</w:t>
            </w:r>
            <w:r w:rsidR="007A2A8C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7A2A8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먼 미래를 그리는 스케치 단계</w:t>
            </w:r>
          </w:p>
        </w:tc>
        <w:tc>
          <w:tcPr>
            <w:tcW w:w="623" w:type="pct"/>
            <w:tcBorders>
              <w:top w:val="dashed" w:sz="4" w:space="0" w:color="auto"/>
              <w:bottom w:val="nil"/>
            </w:tcBorders>
            <w:vAlign w:val="center"/>
          </w:tcPr>
          <w:p w14:paraId="1A39CB95" w14:textId="77777777" w:rsidR="00574E07" w:rsidRPr="005138F0" w:rsidRDefault="00574E07" w:rsidP="00D44337">
            <w:pPr>
              <w:spacing w:before="360"/>
              <w:ind w:rightChars="20" w:right="36"/>
              <w:jc w:val="right"/>
              <w:rPr>
                <w:rFonts w:ascii="HY중고딕" w:eastAsia="HY중고딕" w:cs="Arial"/>
                <w:color w:val="5692CE"/>
                <w:spacing w:val="-6"/>
                <w:w w:val="95"/>
                <w:sz w:val="22"/>
              </w:rPr>
            </w:pPr>
          </w:p>
        </w:tc>
      </w:tr>
      <w:tr w:rsidR="002F330B" w:rsidRPr="005138F0" w14:paraId="45D320AA" w14:textId="77777777" w:rsidTr="00F327C6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3CBFD909" w14:textId="7E9BA57D" w:rsidR="002F330B" w:rsidRPr="002F330B" w:rsidRDefault="002F330B" w:rsidP="00DD4D52">
            <w:pPr>
              <w:spacing w:before="360" w:line="290" w:lineRule="exact"/>
              <w:ind w:right="11"/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proofErr w:type="spellStart"/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Ⅳ</w:t>
            </w:r>
            <w:proofErr w:type="spellEnd"/>
            <w:r w:rsidRPr="005138F0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. </w:t>
            </w:r>
            <w:r w:rsidR="00266E4D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2022</w:t>
            </w:r>
            <w:r w:rsidR="00266E4D">
              <w:rPr>
                <w:rFonts w:ascii="HY중고딕" w:eastAsia="HY중고딕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266E4D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HYBE</w:t>
            </w:r>
            <w:r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 xml:space="preserve"> </w:t>
            </w:r>
            <w:r w:rsidR="00266E4D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Preview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26F5FC0C" w14:textId="4CEC3DF1" w:rsidR="002F330B" w:rsidRPr="005138F0" w:rsidRDefault="002F330B" w:rsidP="00DD4D52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color w:val="5692CE"/>
                <w:spacing w:val="-6"/>
                <w:w w:val="95"/>
                <w:sz w:val="22"/>
              </w:rPr>
            </w:pPr>
            <w:r>
              <w:rPr>
                <w:rFonts w:ascii="HY중고딕" w:eastAsia="HY중고딕" w:cs="Arial" w:hint="eastAsia"/>
                <w:color w:val="5692CE"/>
                <w:spacing w:val="-6"/>
                <w:w w:val="95"/>
                <w:sz w:val="22"/>
              </w:rPr>
              <w:t>1</w:t>
            </w:r>
            <w:r w:rsidR="00974DC6">
              <w:rPr>
                <w:rFonts w:ascii="HY중고딕" w:eastAsia="HY중고딕" w:cs="Arial" w:hint="eastAsia"/>
                <w:color w:val="5692CE"/>
                <w:spacing w:val="-6"/>
                <w:w w:val="95"/>
                <w:sz w:val="22"/>
              </w:rPr>
              <w:t>1</w:t>
            </w:r>
          </w:p>
        </w:tc>
      </w:tr>
      <w:tr w:rsidR="00FA3CF0" w:rsidRPr="005138F0" w14:paraId="6B77E525" w14:textId="77777777" w:rsidTr="00F327C6">
        <w:trPr>
          <w:trHeight w:val="850"/>
        </w:trPr>
        <w:tc>
          <w:tcPr>
            <w:tcW w:w="4377" w:type="pct"/>
            <w:tcBorders>
              <w:top w:val="dashed" w:sz="4" w:space="0" w:color="auto"/>
              <w:bottom w:val="nil"/>
            </w:tcBorders>
            <w:vAlign w:val="center"/>
          </w:tcPr>
          <w:p w14:paraId="4DB809EF" w14:textId="3F108B85" w:rsidR="00F327C6" w:rsidRPr="00C578BC" w:rsidRDefault="00F327C6" w:rsidP="00F327C6">
            <w:pPr>
              <w:tabs>
                <w:tab w:val="right" w:pos="5656"/>
              </w:tabs>
              <w:spacing w:before="80"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 w:rsidRPr="00C578BC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 xml:space="preserve">1. </w:t>
            </w:r>
            <w:r w:rsidR="008B17CE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실적 전망</w:t>
            </w:r>
          </w:p>
          <w:p w14:paraId="7DEAE5C5" w14:textId="151320CF" w:rsidR="00F327C6" w:rsidRPr="00F327C6" w:rsidRDefault="008B6AF4" w:rsidP="00F327C6">
            <w:pPr>
              <w:tabs>
                <w:tab w:val="right" w:pos="5656"/>
              </w:tabs>
              <w:spacing w:line="300" w:lineRule="exact"/>
              <w:ind w:leftChars="163" w:left="293" w:right="11"/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</w:pPr>
            <w:r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2</w:t>
            </w:r>
            <w:r w:rsidR="00F327C6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.</w:t>
            </w:r>
            <w:r w:rsidR="00F327C6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F327C6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Risk</w:t>
            </w:r>
            <w:r w:rsidR="00F327C6">
              <w:rPr>
                <w:rFonts w:ascii="HY중고딕" w:eastAsia="HY중고딕"/>
                <w:color w:val="5692CE"/>
                <w:spacing w:val="-6"/>
                <w:w w:val="95"/>
                <w:sz w:val="20"/>
              </w:rPr>
              <w:t xml:space="preserve"> </w:t>
            </w:r>
            <w:r w:rsidR="00F327C6">
              <w:rPr>
                <w:rFonts w:ascii="HY중고딕" w:eastAsia="HY중고딕" w:hint="eastAsia"/>
                <w:color w:val="5692CE"/>
                <w:spacing w:val="-6"/>
                <w:w w:val="95"/>
                <w:sz w:val="20"/>
              </w:rPr>
              <w:t>요인</w:t>
            </w:r>
          </w:p>
        </w:tc>
        <w:tc>
          <w:tcPr>
            <w:tcW w:w="623" w:type="pct"/>
            <w:tcBorders>
              <w:top w:val="dashed" w:sz="4" w:space="0" w:color="auto"/>
              <w:bottom w:val="nil"/>
            </w:tcBorders>
            <w:vAlign w:val="center"/>
          </w:tcPr>
          <w:p w14:paraId="377DAD8E" w14:textId="77777777" w:rsidR="00FA3CF0" w:rsidRDefault="00FA3CF0" w:rsidP="00FA3CF0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color w:val="5692CE"/>
                <w:spacing w:val="-6"/>
                <w:w w:val="95"/>
                <w:sz w:val="22"/>
              </w:rPr>
            </w:pPr>
          </w:p>
        </w:tc>
      </w:tr>
      <w:tr w:rsidR="00FA3CF0" w:rsidRPr="005138F0" w14:paraId="6945805A" w14:textId="77777777" w:rsidTr="00F327C6">
        <w:trPr>
          <w:trHeight w:val="850"/>
        </w:trPr>
        <w:tc>
          <w:tcPr>
            <w:tcW w:w="4377" w:type="pct"/>
            <w:tcBorders>
              <w:top w:val="nil"/>
              <w:bottom w:val="dashed" w:sz="4" w:space="0" w:color="auto"/>
            </w:tcBorders>
            <w:vAlign w:val="center"/>
          </w:tcPr>
          <w:p w14:paraId="0201CC9B" w14:textId="3D7697B6" w:rsidR="00FA3CF0" w:rsidRPr="005138F0" w:rsidRDefault="00FA3CF0" w:rsidP="00FA3CF0">
            <w:pPr>
              <w:spacing w:before="360" w:line="290" w:lineRule="exact"/>
              <w:ind w:right="11"/>
              <w:rPr>
                <w:rFonts w:ascii="HY중고딕" w:eastAsia="HY중고딕"/>
                <w:b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 w:rsidRPr="008A4A02">
              <w:rPr>
                <w:rFonts w:ascii="HY중고딕" w:eastAsia="HY중고딕" w:hint="eastAsia"/>
                <w:b/>
                <w:color w:val="5692CE"/>
                <w:spacing w:val="-6"/>
                <w:w w:val="95"/>
                <w:kern w:val="2"/>
                <w:sz w:val="22"/>
                <w:szCs w:val="22"/>
              </w:rPr>
              <w:t>기업개요 및 용어해설</w:t>
            </w:r>
          </w:p>
        </w:tc>
        <w:tc>
          <w:tcPr>
            <w:tcW w:w="623" w:type="pct"/>
            <w:tcBorders>
              <w:top w:val="nil"/>
              <w:bottom w:val="dashed" w:sz="4" w:space="0" w:color="auto"/>
            </w:tcBorders>
            <w:vAlign w:val="center"/>
          </w:tcPr>
          <w:p w14:paraId="1A131626" w14:textId="501B27B0" w:rsidR="00FA3CF0" w:rsidRPr="005138F0" w:rsidRDefault="00FA3CF0" w:rsidP="00FA3CF0">
            <w:pPr>
              <w:spacing w:before="360" w:line="290" w:lineRule="exact"/>
              <w:ind w:rightChars="20" w:right="36"/>
              <w:jc w:val="right"/>
              <w:rPr>
                <w:rFonts w:ascii="HY중고딕" w:eastAsia="HY중고딕" w:cs="Arial"/>
                <w:bCs/>
                <w:color w:val="5692CE"/>
                <w:spacing w:val="-6"/>
                <w:w w:val="95"/>
                <w:kern w:val="2"/>
                <w:sz w:val="22"/>
                <w:szCs w:val="22"/>
              </w:rPr>
            </w:pPr>
            <w:r w:rsidRPr="005138F0">
              <w:rPr>
                <w:rFonts w:ascii="HY중고딕" w:eastAsia="HY중고딕" w:cs="Arial" w:hint="eastAsia"/>
                <w:color w:val="5692CE"/>
                <w:spacing w:val="-6"/>
                <w:w w:val="95"/>
                <w:kern w:val="2"/>
                <w:sz w:val="22"/>
                <w:szCs w:val="22"/>
              </w:rPr>
              <w:t>1</w:t>
            </w:r>
            <w:r>
              <w:rPr>
                <w:rFonts w:ascii="HY중고딕" w:eastAsia="HY중고딕" w:cs="Arial"/>
                <w:color w:val="5692CE"/>
                <w:spacing w:val="-6"/>
                <w:w w:val="95"/>
                <w:kern w:val="2"/>
                <w:sz w:val="22"/>
                <w:szCs w:val="22"/>
              </w:rPr>
              <w:t>4</w:t>
            </w:r>
          </w:p>
        </w:tc>
      </w:tr>
    </w:tbl>
    <w:p w14:paraId="2A59F7A7" w14:textId="77777777" w:rsidR="003C4E4F" w:rsidRDefault="003C4E4F" w:rsidP="003C4E4F">
      <w:pPr>
        <w:rPr>
          <w:rFonts w:ascii="HY견고딕" w:eastAsia="HY견고딕" w:cs="Times New Roman"/>
          <w:b/>
          <w:bCs/>
          <w:spacing w:val="-6"/>
          <w:w w:val="95"/>
          <w:sz w:val="21"/>
          <w:szCs w:val="21"/>
        </w:rPr>
      </w:pPr>
    </w:p>
    <w:p w14:paraId="587E9E47" w14:textId="77777777" w:rsidR="003C4E4F" w:rsidRDefault="003C4E4F" w:rsidP="003C4E4F">
      <w:pPr>
        <w:rPr>
          <w:rFonts w:ascii="HY견고딕" w:eastAsia="HY견고딕" w:cs="Times New Roman"/>
          <w:b/>
          <w:bCs/>
          <w:spacing w:val="-6"/>
          <w:w w:val="95"/>
          <w:sz w:val="21"/>
          <w:szCs w:val="21"/>
        </w:rPr>
      </w:pPr>
    </w:p>
    <w:p w14:paraId="0C8AF71E" w14:textId="77777777" w:rsidR="00EA2B2D" w:rsidRDefault="00EA2B2D" w:rsidP="00CD0E5E">
      <w:pPr>
        <w:rPr>
          <w:rFonts w:ascii="HY견고딕" w:eastAsia="HY견고딕" w:cs="Times New Roman"/>
          <w:b/>
          <w:bCs/>
          <w:spacing w:val="-6"/>
          <w:w w:val="95"/>
          <w:sz w:val="21"/>
          <w:szCs w:val="21"/>
        </w:rPr>
      </w:pPr>
    </w:p>
    <w:p w14:paraId="4A36EDE6" w14:textId="77777777" w:rsidR="00EA2B2D" w:rsidRDefault="00EA2B2D" w:rsidP="006C643C">
      <w:pPr>
        <w:pStyle w:val="a5"/>
      </w:pPr>
    </w:p>
    <w:p w14:paraId="38516CA4" w14:textId="77777777" w:rsidR="00EA2B2D" w:rsidRPr="00EA2B2D" w:rsidRDefault="00EA2B2D" w:rsidP="006C643C">
      <w:pPr>
        <w:pStyle w:val="a5"/>
      </w:pPr>
    </w:p>
    <w:p w14:paraId="26C1B27C" w14:textId="77777777" w:rsidR="00D12E4E" w:rsidRDefault="00D12E4E" w:rsidP="00CD0E5E"/>
    <w:p w14:paraId="6FE90FE4" w14:textId="77777777" w:rsidR="00D12E4E" w:rsidRDefault="00D12E4E" w:rsidP="00CD0E5E"/>
    <w:p w14:paraId="5B139DA8" w14:textId="77777777" w:rsidR="00D12E4E" w:rsidRDefault="00D12E4E" w:rsidP="00CD0E5E">
      <w:pPr>
        <w:sectPr w:rsidR="00D12E4E" w:rsidSect="00B0145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 w:code="9"/>
          <w:pgMar w:top="1134" w:right="1134" w:bottom="1021" w:left="5103" w:header="1021" w:footer="765" w:gutter="0"/>
          <w:cols w:space="425"/>
          <w:titlePg/>
          <w:docGrid w:linePitch="360"/>
        </w:sectPr>
      </w:pPr>
    </w:p>
    <w:p w14:paraId="1A940B61" w14:textId="77777777" w:rsidR="00AF7C82" w:rsidRPr="0014149D" w:rsidRDefault="00D12E4E" w:rsidP="006C643C">
      <w:pPr>
        <w:pStyle w:val="a5"/>
      </w:pPr>
      <w:r>
        <w:br w:type="page"/>
      </w:r>
    </w:p>
    <w:p w14:paraId="3C853772" w14:textId="77777777" w:rsidR="006F5544" w:rsidRDefault="006F5544" w:rsidP="006F5544">
      <w:pPr>
        <w:pStyle w:val="1"/>
      </w:pPr>
    </w:p>
    <w:p w14:paraId="5DACD486" w14:textId="77777777" w:rsidR="00AF7C82" w:rsidRPr="005443EF" w:rsidRDefault="00AF7C82" w:rsidP="005443EF">
      <w:pPr>
        <w:pStyle w:val="1"/>
        <w:spacing w:after="100" w:line="240" w:lineRule="auto"/>
        <w:rPr>
          <w:rFonts w:ascii="HY중고딕" w:eastAsia="HY중고딕"/>
          <w:b/>
          <w:color w:val="5692CE"/>
          <w:w w:val="98"/>
          <w:sz w:val="20"/>
        </w:rPr>
      </w:pPr>
      <w:r w:rsidRPr="005443EF">
        <w:rPr>
          <w:rFonts w:ascii="HY중고딕" w:eastAsia="HY중고딕" w:hint="eastAsia"/>
          <w:b/>
          <w:color w:val="5692CE"/>
          <w:w w:val="98"/>
          <w:sz w:val="20"/>
        </w:rPr>
        <w:t>리포트 작성 목적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5"/>
      </w:tblGrid>
      <w:tr w:rsidR="00EB3569" w:rsidRPr="00B130D4" w14:paraId="47CEC450" w14:textId="77777777" w:rsidTr="008A4A02">
        <w:trPr>
          <w:trHeight w:val="1418"/>
        </w:trPr>
        <w:tc>
          <w:tcPr>
            <w:tcW w:w="5000" w:type="pct"/>
            <w:shd w:val="clear" w:color="auto" w:fill="E6E6E6"/>
            <w:vAlign w:val="center"/>
          </w:tcPr>
          <w:p w14:paraId="4A61F6CA" w14:textId="77777777" w:rsidR="00EB3569" w:rsidRPr="002A6826" w:rsidRDefault="00EB3569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8"/>
                <w:w w:val="95"/>
                <w:sz w:val="20"/>
              </w:rPr>
            </w:pPr>
            <w:r w:rsidRPr="002A6826">
              <w:rPr>
                <w:rFonts w:ascii="돋움" w:eastAsia="돋움" w:hAnsi="돋움" w:cs="바탕" w:hint="eastAsia"/>
                <w:spacing w:val="-8"/>
                <w:w w:val="95"/>
                <w:sz w:val="20"/>
              </w:rPr>
              <w:t>•</w:t>
            </w:r>
            <w:r w:rsidRPr="002A6826">
              <w:rPr>
                <w:rFonts w:ascii="돋움" w:eastAsia="돋움" w:hAnsi="돋움" w:hint="eastAsia"/>
                <w:spacing w:val="-8"/>
                <w:w w:val="95"/>
                <w:sz w:val="20"/>
              </w:rPr>
              <w:tab/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왜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리포트를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읽어야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하는가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>?</w:t>
            </w:r>
          </w:p>
          <w:p w14:paraId="2B45829E" w14:textId="77777777" w:rsidR="00EB3569" w:rsidRPr="002A6826" w:rsidRDefault="00EB3569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8"/>
                <w:w w:val="95"/>
                <w:sz w:val="20"/>
              </w:rPr>
            </w:pPr>
            <w:r w:rsidRPr="002A6826">
              <w:rPr>
                <w:rFonts w:ascii="돋움" w:eastAsia="돋움" w:hAnsi="돋움" w:cs="바탕" w:hint="eastAsia"/>
                <w:spacing w:val="-8"/>
                <w:w w:val="95"/>
                <w:sz w:val="20"/>
              </w:rPr>
              <w:t>•</w:t>
            </w:r>
            <w:r w:rsidRPr="002A6826">
              <w:rPr>
                <w:rFonts w:ascii="돋움" w:eastAsia="돋움" w:hAnsi="돋움" w:hint="eastAsia"/>
                <w:spacing w:val="-8"/>
                <w:w w:val="95"/>
                <w:sz w:val="20"/>
              </w:rPr>
              <w:tab/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리포트는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어떤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새로운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아이디어를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담고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있는가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>?</w:t>
            </w:r>
          </w:p>
          <w:p w14:paraId="24B0BC12" w14:textId="77777777" w:rsidR="00EB3569" w:rsidRDefault="00EB3569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8"/>
                <w:w w:val="95"/>
                <w:sz w:val="20"/>
              </w:rPr>
            </w:pPr>
            <w:r w:rsidRPr="002A6826">
              <w:rPr>
                <w:rFonts w:ascii="돋움" w:eastAsia="돋움" w:hAnsi="돋움" w:cs="바탕" w:hint="eastAsia"/>
                <w:spacing w:val="-8"/>
                <w:w w:val="95"/>
                <w:sz w:val="20"/>
              </w:rPr>
              <w:t>•</w:t>
            </w:r>
            <w:r w:rsidRPr="002A6826">
              <w:rPr>
                <w:rFonts w:ascii="돋움" w:eastAsia="돋움" w:hAnsi="돋움" w:hint="eastAsia"/>
                <w:spacing w:val="-8"/>
                <w:w w:val="95"/>
                <w:sz w:val="20"/>
              </w:rPr>
              <w:tab/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이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리포트는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다른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리포트와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어떻게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proofErr w:type="gramStart"/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차별화</w:t>
            </w:r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 xml:space="preserve"> </w:t>
            </w:r>
            <w:r w:rsidR="008A4A02" w:rsidRPr="008A4A02">
              <w:rPr>
                <w:rFonts w:ascii="돋움" w:eastAsia="돋움" w:hAnsi="돋움" w:hint="eastAsia"/>
                <w:spacing w:val="-8"/>
                <w:w w:val="95"/>
                <w:sz w:val="20"/>
              </w:rPr>
              <w:t>되는가</w:t>
            </w:r>
            <w:proofErr w:type="gramEnd"/>
            <w:r w:rsidR="008A4A02" w:rsidRPr="008A4A02">
              <w:rPr>
                <w:rFonts w:ascii="돋움" w:eastAsia="돋움" w:hAnsi="돋움"/>
                <w:spacing w:val="-8"/>
                <w:w w:val="95"/>
                <w:sz w:val="20"/>
              </w:rPr>
              <w:t>?</w:t>
            </w:r>
          </w:p>
          <w:p w14:paraId="2B2BBBC2" w14:textId="77777777" w:rsidR="008A4A02" w:rsidRPr="002A6826" w:rsidRDefault="008A4A02" w:rsidP="005138F0">
            <w:pPr>
              <w:spacing w:line="320" w:lineRule="exact"/>
              <w:ind w:leftChars="100" w:left="322" w:rightChars="100" w:right="180" w:hanging="142"/>
              <w:rPr>
                <w:rFonts w:ascii="돋움" w:eastAsia="돋움" w:hAnsi="돋움"/>
                <w:spacing w:val="-6"/>
                <w:w w:val="95"/>
                <w:sz w:val="19"/>
                <w:szCs w:val="19"/>
              </w:rPr>
            </w:pPr>
            <w:r w:rsidRPr="008A4A02">
              <w:rPr>
                <w:rFonts w:ascii="돋움" w:eastAsia="돋움" w:hAnsi="돋움" w:hint="eastAsia"/>
                <w:spacing w:val="-6"/>
                <w:w w:val="95"/>
                <w:sz w:val="19"/>
                <w:szCs w:val="19"/>
              </w:rPr>
              <w:t>위와 같은 질문에 대한 답변기술, 시장과 차별화된 의견/시각 등을 제시</w:t>
            </w:r>
          </w:p>
        </w:tc>
      </w:tr>
    </w:tbl>
    <w:p w14:paraId="624E0BCD" w14:textId="77777777" w:rsidR="00AF7C82" w:rsidRPr="001F7DA3" w:rsidRDefault="00AF7C82" w:rsidP="00B84779">
      <w:pPr>
        <w:pStyle w:val="1"/>
      </w:pPr>
    </w:p>
    <w:p w14:paraId="67279009" w14:textId="77777777" w:rsidR="00EB3569" w:rsidRPr="001F7DA3" w:rsidRDefault="00EB3569" w:rsidP="00B84779">
      <w:pPr>
        <w:pStyle w:val="1"/>
      </w:pPr>
    </w:p>
    <w:p w14:paraId="73CD9DEE" w14:textId="41DA9CBA" w:rsidR="008A4A02" w:rsidRDefault="008A4A02" w:rsidP="00B84779">
      <w:pPr>
        <w:pStyle w:val="10"/>
      </w:pPr>
      <w:r>
        <w:rPr>
          <w:rFonts w:hint="eastAsia"/>
        </w:rPr>
        <w:t xml:space="preserve">I. </w:t>
      </w:r>
      <w:r w:rsidR="00EE24C1" w:rsidRPr="00EE24C1">
        <w:rPr>
          <w:rFonts w:hint="eastAsia"/>
        </w:rPr>
        <w:t>HYBE의 성장</w:t>
      </w:r>
      <w:r w:rsidR="00A943D4">
        <w:rPr>
          <w:rFonts w:hint="eastAsia"/>
        </w:rPr>
        <w:t>성</w:t>
      </w:r>
      <w:r w:rsidR="00EE24C1" w:rsidRPr="00EE24C1">
        <w:rPr>
          <w:rFonts w:hint="eastAsia"/>
        </w:rPr>
        <w:t>, 주가에 충분히 반영될 것</w:t>
      </w:r>
    </w:p>
    <w:p w14:paraId="3230AC8C" w14:textId="77777777" w:rsidR="008A4A02" w:rsidRDefault="008A4A02" w:rsidP="00B84779">
      <w:pPr>
        <w:pStyle w:val="2"/>
      </w:pPr>
      <w:r>
        <w:rPr>
          <w:rFonts w:hint="eastAsia"/>
        </w:rPr>
        <w:t>1. 제목</w:t>
      </w:r>
    </w:p>
    <w:p w14:paraId="10583EB8" w14:textId="77777777" w:rsidR="008A4A02" w:rsidRDefault="008A4A02" w:rsidP="00B84779">
      <w:pPr>
        <w:pStyle w:val="a9"/>
      </w:pPr>
      <w:r>
        <w:rPr>
          <w:rFonts w:hint="eastAsia"/>
        </w:rPr>
        <w:t>1) 제목</w:t>
      </w:r>
    </w:p>
    <w:p w14:paraId="246AD3BD" w14:textId="77777777" w:rsidR="008A4A02" w:rsidRDefault="008A4A02" w:rsidP="00B84779">
      <w:pPr>
        <w:pStyle w:val="a7"/>
        <w:framePr w:wrap="around"/>
      </w:pPr>
      <w:r>
        <w:rPr>
          <w:rFonts w:hint="eastAsia"/>
        </w:rPr>
        <w:t>요약1,</w:t>
      </w:r>
    </w:p>
    <w:p w14:paraId="3149CAA9" w14:textId="77777777" w:rsidR="008A4A02" w:rsidRDefault="008A4A02" w:rsidP="00B84779">
      <w:pPr>
        <w:pStyle w:val="a7"/>
        <w:framePr w:wrap="around"/>
      </w:pPr>
      <w:r>
        <w:rPr>
          <w:rFonts w:hint="eastAsia"/>
        </w:rPr>
        <w:t>요약2,</w:t>
      </w:r>
    </w:p>
    <w:p w14:paraId="76F0766E" w14:textId="77777777" w:rsidR="008A4A02" w:rsidRDefault="008A4A02" w:rsidP="00B84779">
      <w:pPr>
        <w:pStyle w:val="a7"/>
        <w:framePr w:wrap="around"/>
      </w:pPr>
      <w:r>
        <w:rPr>
          <w:rFonts w:hint="eastAsia"/>
        </w:rPr>
        <w:t>요약3</w:t>
      </w:r>
    </w:p>
    <w:p w14:paraId="01FC4D48" w14:textId="77777777" w:rsidR="00AF7C82" w:rsidRPr="005138F0" w:rsidRDefault="008A4A02" w:rsidP="00B84779">
      <w:pPr>
        <w:pStyle w:val="1"/>
      </w:pPr>
      <w:r>
        <w:rPr>
          <w:rFonts w:hint="eastAsia"/>
        </w:rPr>
        <w:t>본문</w:t>
      </w:r>
    </w:p>
    <w:p w14:paraId="472D6540" w14:textId="77777777" w:rsidR="00323E34" w:rsidRPr="008A4A02" w:rsidRDefault="00323E34" w:rsidP="00B84779">
      <w:pPr>
        <w:pStyle w:val="1"/>
      </w:pPr>
    </w:p>
    <w:p w14:paraId="33921488" w14:textId="13A65516" w:rsidR="008A4A02" w:rsidRDefault="008A4A02" w:rsidP="00B84779">
      <w:pPr>
        <w:pStyle w:val="1"/>
      </w:pP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643"/>
        <w:gridCol w:w="1060"/>
        <w:gridCol w:w="1061"/>
        <w:gridCol w:w="1060"/>
        <w:gridCol w:w="1061"/>
        <w:gridCol w:w="1060"/>
      </w:tblGrid>
      <w:tr w:rsidR="00E95C82" w:rsidRPr="00932058" w14:paraId="0B907644" w14:textId="77777777" w:rsidTr="003430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bottom w:val="nil"/>
            </w:tcBorders>
          </w:tcPr>
          <w:p w14:paraId="19B10C21" w14:textId="77777777" w:rsidR="00E95C82" w:rsidRPr="00932058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</w:p>
        </w:tc>
        <w:tc>
          <w:tcPr>
            <w:tcW w:w="763" w:type="pct"/>
            <w:tcBorders>
              <w:bottom w:val="nil"/>
            </w:tcBorders>
            <w:hideMark/>
          </w:tcPr>
          <w:p w14:paraId="382B189E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2019A</w:t>
            </w:r>
          </w:p>
        </w:tc>
        <w:tc>
          <w:tcPr>
            <w:tcW w:w="764" w:type="pct"/>
            <w:tcBorders>
              <w:bottom w:val="nil"/>
            </w:tcBorders>
          </w:tcPr>
          <w:p w14:paraId="685C3BF0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2020A</w:t>
            </w:r>
          </w:p>
        </w:tc>
        <w:tc>
          <w:tcPr>
            <w:tcW w:w="763" w:type="pct"/>
            <w:tcBorders>
              <w:bottom w:val="nil"/>
            </w:tcBorders>
          </w:tcPr>
          <w:p w14:paraId="35745E86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2021F</w:t>
            </w:r>
          </w:p>
        </w:tc>
        <w:tc>
          <w:tcPr>
            <w:tcW w:w="764" w:type="pct"/>
            <w:tcBorders>
              <w:bottom w:val="nil"/>
            </w:tcBorders>
            <w:hideMark/>
          </w:tcPr>
          <w:p w14:paraId="4C5B0994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2022F</w:t>
            </w:r>
          </w:p>
        </w:tc>
        <w:tc>
          <w:tcPr>
            <w:tcW w:w="763" w:type="pct"/>
            <w:tcBorders>
              <w:bottom w:val="nil"/>
            </w:tcBorders>
          </w:tcPr>
          <w:p w14:paraId="5B8B56DE" w14:textId="77777777" w:rsidR="00E95C82" w:rsidRPr="00932058" w:rsidRDefault="00E95C82" w:rsidP="003430D1">
            <w:pPr>
              <w:widowControl/>
              <w:wordWrap/>
              <w:autoSpaceDE/>
              <w:ind w:right="36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b w:val="0"/>
                <w:bCs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2023F</w:t>
            </w:r>
          </w:p>
        </w:tc>
      </w:tr>
      <w:tr w:rsidR="00E95C82" w:rsidRPr="00DD4D52" w14:paraId="79E2B447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4015CC98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매출액(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F56BE6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587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DD377C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796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4A782B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94D488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4E4D59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7C22D374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92B115D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445E32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99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1827CB6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146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9B3C4E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096980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C524B61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6EB58C96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F16F5DC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세전이익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EE2E858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98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1F82F4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126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93A1F7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5D6EBC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1211F2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06745067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45DF39C6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순이익(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FB839D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74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7990EAC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86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478C2BD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677B871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8FA53F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3D531A4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373D23D6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EBITDA(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3F9486D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108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0066FA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180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1F62951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6B9BE57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6BFB6D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2F1C0C9D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4DE1F84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순차입금(</w:t>
            </w:r>
            <w:proofErr w:type="spell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십억원</w:t>
            </w:r>
            <w:proofErr w:type="spell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86BFAF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(150)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3187EB3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(820)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46575EC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0DB717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D9D1AD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F99C200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21CC0B2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영업이익률(%)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419487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16.8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8FD512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18.3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91FE65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7D3896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94AA49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4D919CDD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08B43EDD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proofErr w:type="gramStart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ROE(</w:t>
            </w:r>
            <w:proofErr w:type="gramEnd"/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5DC54F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56.5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0B54A4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12.5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5F01E0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7BCB2E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3D28495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AD2848F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663BAE76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배당수익률(%)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AA0DF7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28A91EE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0.0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7B13AC3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3CC245B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03FA77C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7E21D0A2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3934254F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EPS(원)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0882CD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2,916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232D894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2,951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24F839B8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61CB01E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44153F1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635B0B4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24DC60B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(EPS증가율, %)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CB3831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7DB9D7C2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1.2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5D9720B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09CEF46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383112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799C0DFB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44C8B152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BPS(원)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2477F03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6,046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BE0895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33,159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001434B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6B7F5DC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03C6FDC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46A42D6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72D145D3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DPS(원)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6170A25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  <w:hideMark/>
          </w:tcPr>
          <w:p w14:paraId="3911CD9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0</w:t>
            </w: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7B08BA5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18E2C84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2" w:space="0" w:color="5F5F5F"/>
            </w:tcBorders>
            <w:shd w:val="clear" w:color="auto" w:fill="FFFFFF" w:themeFill="background1"/>
          </w:tcPr>
          <w:p w14:paraId="4F29DF59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363D20F2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4B92B5A0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PER(x)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564EA991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  <w:hideMark/>
          </w:tcPr>
          <w:p w14:paraId="22CC15D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53.7</w:t>
            </w: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0A6E9DBE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50A6442F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single" w:sz="2" w:space="0" w:color="5F5F5F"/>
              <w:bottom w:val="nil"/>
            </w:tcBorders>
            <w:shd w:val="clear" w:color="auto" w:fill="FFFFFF" w:themeFill="background1"/>
          </w:tcPr>
          <w:p w14:paraId="1592A7D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FD3016F" w14:textId="77777777" w:rsidTr="003430D1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225AED7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PBR(x)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5AB1608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  <w:hideMark/>
          </w:tcPr>
          <w:p w14:paraId="61D0B62A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4.8</w:t>
            </w: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1EE9600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7A1575D5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nil"/>
            </w:tcBorders>
            <w:shd w:val="clear" w:color="auto" w:fill="FFFFFF" w:themeFill="background1"/>
          </w:tcPr>
          <w:p w14:paraId="24565A4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  <w:tr w:rsidR="00E95C82" w:rsidRPr="00DD4D52" w14:paraId="17F543E8" w14:textId="77777777" w:rsidTr="003430D1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7CEAC168" w14:textId="77777777" w:rsidR="00E95C82" w:rsidRPr="00DD4D52" w:rsidRDefault="00E95C82" w:rsidP="003430D1">
            <w:pPr>
              <w:widowControl/>
              <w:wordWrap/>
              <w:autoSpaceDE/>
              <w:ind w:leftChars="20" w:left="36" w:right="36"/>
              <w:rPr>
                <w:rFonts w:ascii="HY중고딕" w:eastAsia="HY중고딕" w:hAnsi="돋움"/>
                <w:sz w:val="14"/>
                <w:szCs w:val="14"/>
              </w:rPr>
            </w:pPr>
            <w:r w:rsidRPr="00DD4D52">
              <w:rPr>
                <w:rFonts w:ascii="HY중고딕" w:eastAsia="HY중고딕" w:hAnsi="돋움" w:hint="eastAsia"/>
                <w:sz w:val="14"/>
                <w:szCs w:val="14"/>
              </w:rPr>
              <w:t>EV/EBITDA(x)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550ABAED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NM</w:t>
            </w: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  <w:hideMark/>
          </w:tcPr>
          <w:p w14:paraId="17B1F196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  <w:r>
              <w:rPr>
                <w:rFonts w:ascii="HY중고딕" w:eastAsia="HY중고딕" w:hAnsi="돋움"/>
                <w:sz w:val="14"/>
                <w:szCs w:val="14"/>
              </w:rPr>
              <w:t>27.1</w:t>
            </w: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208DD904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4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7CCB39E7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  <w:tc>
          <w:tcPr>
            <w:tcW w:w="763" w:type="pct"/>
            <w:tcBorders>
              <w:top w:val="nil"/>
              <w:bottom w:val="single" w:sz="6" w:space="0" w:color="auto"/>
            </w:tcBorders>
            <w:shd w:val="clear" w:color="auto" w:fill="FFFFFF" w:themeFill="background1"/>
          </w:tcPr>
          <w:p w14:paraId="1B794FC0" w14:textId="77777777" w:rsidR="00E95C82" w:rsidRPr="00DD4D52" w:rsidRDefault="00E95C82" w:rsidP="003430D1">
            <w:pPr>
              <w:wordWrap/>
              <w:ind w:right="3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Y중고딕" w:eastAsia="HY중고딕" w:hAnsi="돋움"/>
                <w:sz w:val="14"/>
                <w:szCs w:val="14"/>
              </w:rPr>
            </w:pPr>
          </w:p>
        </w:tc>
      </w:tr>
    </w:tbl>
    <w:p w14:paraId="062A6C71" w14:textId="476F3EC2" w:rsidR="00574E07" w:rsidRDefault="00574E07" w:rsidP="00B84779">
      <w:pPr>
        <w:pStyle w:val="1"/>
      </w:pPr>
    </w:p>
    <w:p w14:paraId="11C78400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  <w:rPr>
          <w:rFonts w:ascii="HY신명조" w:eastAsia="HY신명조" w:hAnsi="Times New Roman" w:cs="Times New Roman"/>
          <w:spacing w:val="-10"/>
          <w:w w:val="94"/>
          <w:sz w:val="22"/>
          <w:szCs w:val="12"/>
        </w:rPr>
      </w:pPr>
      <w:r>
        <w:br w:type="page"/>
      </w:r>
    </w:p>
    <w:p w14:paraId="1147EC4E" w14:textId="77777777" w:rsidR="00574E07" w:rsidRPr="001F7DA3" w:rsidRDefault="00574E07" w:rsidP="00574E07">
      <w:pPr>
        <w:pStyle w:val="1"/>
      </w:pPr>
    </w:p>
    <w:p w14:paraId="33033D8A" w14:textId="77777777" w:rsidR="00574E07" w:rsidRDefault="00574E07" w:rsidP="00574E07">
      <w:pPr>
        <w:pStyle w:val="a9"/>
      </w:pPr>
      <w:r>
        <w:rPr>
          <w:rFonts w:hint="eastAsia"/>
        </w:rPr>
        <w:t>1) 제목</w:t>
      </w:r>
    </w:p>
    <w:p w14:paraId="1E5CAAFB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요약1,</w:t>
      </w:r>
    </w:p>
    <w:p w14:paraId="64181C79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요약2,</w:t>
      </w:r>
    </w:p>
    <w:p w14:paraId="0C093E21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요약3</w:t>
      </w:r>
    </w:p>
    <w:p w14:paraId="59A1283E" w14:textId="77777777" w:rsidR="00574E07" w:rsidRPr="005138F0" w:rsidRDefault="00574E07" w:rsidP="00574E07">
      <w:pPr>
        <w:pStyle w:val="1"/>
      </w:pPr>
      <w:r>
        <w:rPr>
          <w:rFonts w:hint="eastAsia"/>
        </w:rPr>
        <w:t>본문</w:t>
      </w:r>
    </w:p>
    <w:p w14:paraId="1691AB77" w14:textId="77777777" w:rsidR="00574E07" w:rsidRPr="008A4A02" w:rsidRDefault="00574E07" w:rsidP="00574E07">
      <w:pPr>
        <w:pStyle w:val="1"/>
      </w:pPr>
    </w:p>
    <w:p w14:paraId="598B9434" w14:textId="77777777" w:rsidR="00574E07" w:rsidRDefault="00574E07" w:rsidP="00574E07">
      <w:pPr>
        <w:pStyle w:val="1"/>
      </w:pPr>
    </w:p>
    <w:p w14:paraId="132BB9AC" w14:textId="77777777" w:rsidR="00200C9F" w:rsidRDefault="00200C9F" w:rsidP="00B84779">
      <w:pPr>
        <w:pStyle w:val="1"/>
      </w:pPr>
    </w:p>
    <w:p w14:paraId="248EE605" w14:textId="77777777" w:rsidR="00200C9F" w:rsidRPr="00200C9F" w:rsidRDefault="00200C9F" w:rsidP="00200C9F">
      <w:pPr>
        <w:pStyle w:val="af0"/>
      </w:pPr>
    </w:p>
    <w:p w14:paraId="5C65269B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67BAD9A7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0A6BFB0B" w14:textId="77777777" w:rsidR="00574E07" w:rsidRPr="004A72A9" w:rsidRDefault="00574E07" w:rsidP="00574E07">
      <w:pPr>
        <w:pStyle w:val="1"/>
        <w:rPr>
          <w:color w:val="FFFFFF" w:themeColor="background1"/>
          <w14:textFill>
            <w14:noFill/>
          </w14:textFill>
        </w:rPr>
      </w:pPr>
    </w:p>
    <w:p w14:paraId="7E1F07B9" w14:textId="48ABBE5E" w:rsidR="00574E07" w:rsidRDefault="00E33D03" w:rsidP="00997AB4">
      <w:pPr>
        <w:pStyle w:val="10"/>
      </w:pPr>
      <w:r w:rsidRPr="00A943D4">
        <w:t>II</w:t>
      </w:r>
      <w:r w:rsidR="00574E07">
        <w:rPr>
          <w:rFonts w:hint="eastAsia"/>
        </w:rPr>
        <w:t xml:space="preserve">. </w:t>
      </w:r>
      <w:r w:rsidRPr="00E33D03">
        <w:t>2021 HYBE Review</w:t>
      </w:r>
    </w:p>
    <w:p w14:paraId="07785054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요약1,</w:t>
      </w:r>
    </w:p>
    <w:p w14:paraId="2DAE4D68" w14:textId="77777777" w:rsidR="00574E07" w:rsidRDefault="00574E07" w:rsidP="00574E07">
      <w:pPr>
        <w:pStyle w:val="a7"/>
        <w:framePr w:wrap="around"/>
      </w:pPr>
      <w:r>
        <w:rPr>
          <w:rFonts w:hint="eastAsia"/>
        </w:rPr>
        <w:t>요약2,</w:t>
      </w:r>
    </w:p>
    <w:p w14:paraId="1DD8F82B" w14:textId="11CD0624" w:rsidR="0056792C" w:rsidRDefault="00574E07" w:rsidP="00574E07">
      <w:pPr>
        <w:pStyle w:val="a7"/>
        <w:framePr w:wrap="around"/>
      </w:pPr>
      <w:r>
        <w:rPr>
          <w:rFonts w:hint="eastAsia"/>
        </w:rPr>
        <w:t>요약3</w:t>
      </w:r>
    </w:p>
    <w:p w14:paraId="01714C1A" w14:textId="72813DAF" w:rsidR="000311C0" w:rsidRDefault="000311C0" w:rsidP="00574E07">
      <w:pPr>
        <w:pStyle w:val="a7"/>
        <w:framePr w:wrap="around"/>
      </w:pPr>
    </w:p>
    <w:p w14:paraId="63286446" w14:textId="1F9BC6FF" w:rsidR="000311C0" w:rsidRDefault="000311C0" w:rsidP="00574E07">
      <w:pPr>
        <w:pStyle w:val="a7"/>
        <w:framePr w:wrap="around"/>
      </w:pPr>
    </w:p>
    <w:p w14:paraId="4355E14A" w14:textId="77777777" w:rsidR="000311C0" w:rsidRPr="00AC658A" w:rsidRDefault="000311C0" w:rsidP="00574E07">
      <w:pPr>
        <w:pStyle w:val="a7"/>
        <w:framePr w:wrap="around"/>
      </w:pPr>
    </w:p>
    <w:p w14:paraId="3E7B5466" w14:textId="216E9BDE" w:rsidR="000311C0" w:rsidRPr="0097178E" w:rsidRDefault="0097178E" w:rsidP="00313BF5">
      <w:pPr>
        <w:pStyle w:val="1"/>
      </w:pPr>
      <w:proofErr w:type="spellStart"/>
      <w:r>
        <w:rPr>
          <w:rFonts w:hint="eastAsia"/>
        </w:rPr>
        <w:t>하이브의</w:t>
      </w:r>
      <w:proofErr w:type="spellEnd"/>
      <w:r>
        <w:rPr>
          <w:rFonts w:hint="eastAsia"/>
        </w:rPr>
        <w:t xml:space="preserve"> </w:t>
      </w:r>
      <w:r w:rsidR="000C31E3">
        <w:t>2021</w:t>
      </w:r>
      <w:r w:rsidR="000C31E3">
        <w:rPr>
          <w:rFonts w:hint="eastAsia"/>
        </w:rPr>
        <w:t>년 매출액/영업이익은 각각</w:t>
      </w:r>
      <w:r w:rsidR="000C31E3">
        <w:t xml:space="preserve"> 12</w:t>
      </w:r>
      <w:r w:rsidR="00576BD5">
        <w:t>,</w:t>
      </w:r>
      <w:r w:rsidR="000C31E3">
        <w:t>559</w:t>
      </w:r>
      <w:r w:rsidR="000C31E3">
        <w:rPr>
          <w:rFonts w:hint="eastAsia"/>
        </w:rPr>
        <w:t>억원(</w:t>
      </w:r>
      <w:r>
        <w:t>+57.7% YoY)/1,902</w:t>
      </w:r>
      <w:r>
        <w:rPr>
          <w:rFonts w:hint="eastAsia"/>
        </w:rPr>
        <w:t>억원(</w:t>
      </w:r>
      <w:r>
        <w:t>+30.7%</w:t>
      </w:r>
      <w:r w:rsidRPr="0097178E">
        <w:t xml:space="preserve"> </w:t>
      </w:r>
      <w:r>
        <w:t>YoY)</w:t>
      </w:r>
      <w:r>
        <w:rPr>
          <w:rFonts w:hint="eastAsia"/>
        </w:rPr>
        <w:t>으로</w:t>
      </w:r>
      <w:r w:rsidR="00A475B4">
        <w:t xml:space="preserve"> </w:t>
      </w:r>
      <w:r w:rsidR="00A475B4">
        <w:rPr>
          <w:rFonts w:hint="eastAsia"/>
        </w:rPr>
        <w:t>또 다시 사상 최대 이익을 달성했다.</w:t>
      </w:r>
      <w:r w:rsidR="00A475B4">
        <w:t xml:space="preserve"> </w:t>
      </w:r>
      <w:r w:rsidR="00313305">
        <w:t xml:space="preserve">BTS, </w:t>
      </w:r>
      <w:proofErr w:type="spellStart"/>
      <w:r w:rsidR="00313305">
        <w:rPr>
          <w:rFonts w:hint="eastAsia"/>
        </w:rPr>
        <w:t>세븐틴</w:t>
      </w:r>
      <w:proofErr w:type="spellEnd"/>
      <w:r w:rsidR="00313305">
        <w:rPr>
          <w:rFonts w:hint="eastAsia"/>
        </w:rPr>
        <w:t xml:space="preserve"> </w:t>
      </w:r>
      <w:r w:rsidR="00313305">
        <w:t>TXT</w:t>
      </w:r>
    </w:p>
    <w:p w14:paraId="664453C7" w14:textId="4FB65CEE" w:rsidR="000311C0" w:rsidRDefault="000311C0" w:rsidP="00313BF5">
      <w:pPr>
        <w:pStyle w:val="1"/>
      </w:pPr>
    </w:p>
    <w:p w14:paraId="2217F685" w14:textId="0C5920EA" w:rsidR="00272FC3" w:rsidRPr="00576BD5" w:rsidRDefault="00272FC3" w:rsidP="00313BF5">
      <w:pPr>
        <w:pStyle w:val="1"/>
      </w:pPr>
    </w:p>
    <w:p w14:paraId="52506741" w14:textId="1E18C216" w:rsidR="00272FC3" w:rsidRDefault="00272FC3" w:rsidP="00313BF5">
      <w:pPr>
        <w:pStyle w:val="1"/>
      </w:pPr>
    </w:p>
    <w:p w14:paraId="36DA7B44" w14:textId="76B7BF29" w:rsidR="00F81CD8" w:rsidRDefault="00F81CD8" w:rsidP="00313BF5">
      <w:pPr>
        <w:pStyle w:val="1"/>
      </w:pPr>
    </w:p>
    <w:p w14:paraId="022D7179" w14:textId="2466DFE3" w:rsidR="00F81CD8" w:rsidRDefault="00F81CD8" w:rsidP="00313BF5">
      <w:pPr>
        <w:pStyle w:val="1"/>
      </w:pPr>
    </w:p>
    <w:p w14:paraId="55E3312C" w14:textId="77777777" w:rsidR="00F81CD8" w:rsidRDefault="00F81CD8" w:rsidP="00313BF5">
      <w:pPr>
        <w:pStyle w:val="1"/>
      </w:pPr>
    </w:p>
    <w:p w14:paraId="25D44C31" w14:textId="5C7BA9AC" w:rsidR="00272FC3" w:rsidRDefault="00272FC3" w:rsidP="00313BF5">
      <w:pPr>
        <w:pStyle w:val="1"/>
      </w:pPr>
    </w:p>
    <w:p w14:paraId="63621E82" w14:textId="3A5CA898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tbl>
      <w:tblPr>
        <w:tblStyle w:val="TableNormal1"/>
        <w:tblW w:w="9639" w:type="dxa"/>
        <w:tblLayout w:type="fixed"/>
        <w:tblLook w:val="01E0" w:firstRow="1" w:lastRow="1" w:firstColumn="1" w:lastColumn="1" w:noHBand="0" w:noVBand="0"/>
      </w:tblPr>
      <w:tblGrid>
        <w:gridCol w:w="4679"/>
        <w:gridCol w:w="281"/>
        <w:gridCol w:w="4679"/>
      </w:tblGrid>
      <w:tr w:rsidR="00AC658A" w14:paraId="417ADBA2" w14:textId="77777777" w:rsidTr="003207A0">
        <w:trPr>
          <w:trHeight w:val="283"/>
        </w:trPr>
        <w:tc>
          <w:tcPr>
            <w:tcW w:w="4679" w:type="dxa"/>
            <w:tcBorders>
              <w:bottom w:val="single" w:sz="2" w:space="0" w:color="auto"/>
            </w:tcBorders>
          </w:tcPr>
          <w:p w14:paraId="17FFB6D0" w14:textId="26BEF09E" w:rsidR="00AC658A" w:rsidRPr="00824629" w:rsidRDefault="00AC658A" w:rsidP="00AC658A">
            <w:pPr>
              <w:pStyle w:val="TableParagraph0"/>
              <w:framePr w:w="9833" w:hSpace="454" w:wrap="around" w:vAnchor="text" w:hAnchor="page" w:x="1135" w:y="65"/>
              <w:spacing w:line="228" w:lineRule="exact"/>
              <w:ind w:left="36"/>
              <w:jc w:val="left"/>
              <w:rPr>
                <w:b/>
                <w:w w:val="90"/>
                <w:sz w:val="20"/>
                <w:lang w:eastAsia="ko-KR"/>
              </w:rPr>
            </w:pPr>
            <w:r w:rsidRPr="00824629">
              <w:rPr>
                <w:b/>
                <w:w w:val="90"/>
                <w:sz w:val="20"/>
                <w:lang w:eastAsia="ko-KR"/>
              </w:rPr>
              <w:t>[그림</w:t>
            </w:r>
            <w:r>
              <w:rPr>
                <w:b/>
                <w:w w:val="90"/>
                <w:sz w:val="20"/>
                <w:lang w:eastAsia="ko-KR"/>
              </w:rPr>
              <w:t xml:space="preserve"> </w:t>
            </w:r>
            <w:r w:rsidR="000C4422" w:rsidRPr="00824629">
              <w:rPr>
                <w:rFonts w:hint="eastAsia"/>
                <w:b/>
                <w:w w:val="90"/>
                <w:sz w:val="20"/>
                <w:lang w:eastAsia="ko-KR"/>
              </w:rPr>
              <w:t>1</w:t>
            </w:r>
            <w:r w:rsidRPr="00824629">
              <w:rPr>
                <w:b/>
                <w:w w:val="90"/>
                <w:sz w:val="20"/>
                <w:lang w:eastAsia="ko-KR"/>
              </w:rPr>
              <w:t>]</w:t>
            </w:r>
            <w:r w:rsidR="00866F2C">
              <w:rPr>
                <w:b/>
                <w:w w:val="90"/>
                <w:sz w:val="20"/>
                <w:lang w:eastAsia="ko-KR"/>
              </w:rPr>
              <w:t xml:space="preserve"> </w:t>
            </w:r>
            <w:proofErr w:type="spellStart"/>
            <w:r w:rsidR="00866F2C">
              <w:rPr>
                <w:rFonts w:hint="eastAsia"/>
                <w:b/>
                <w:w w:val="90"/>
                <w:sz w:val="20"/>
                <w:lang w:eastAsia="ko-KR"/>
              </w:rPr>
              <w:t>하이브</w:t>
            </w:r>
            <w:proofErr w:type="spellEnd"/>
            <w:r w:rsidR="00866F2C">
              <w:rPr>
                <w:rFonts w:hint="eastAsia"/>
                <w:b/>
                <w:w w:val="90"/>
                <w:sz w:val="20"/>
                <w:lang w:eastAsia="ko-KR"/>
              </w:rPr>
              <w:t xml:space="preserve"> 사업영역별 매출 추이</w:t>
            </w:r>
          </w:p>
        </w:tc>
        <w:tc>
          <w:tcPr>
            <w:tcW w:w="281" w:type="dxa"/>
          </w:tcPr>
          <w:p w14:paraId="481519E3" w14:textId="77777777" w:rsidR="00AC658A" w:rsidRPr="00824629" w:rsidRDefault="00AC658A" w:rsidP="00AC658A">
            <w:pPr>
              <w:pStyle w:val="TableParagraph0"/>
              <w:framePr w:w="9833" w:hSpace="454" w:wrap="around" w:vAnchor="text" w:hAnchor="page" w:x="1135" w:y="65"/>
              <w:jc w:val="left"/>
              <w:rPr>
                <w:b/>
                <w:w w:val="90"/>
                <w:sz w:val="20"/>
                <w:lang w:eastAsia="ko-KR"/>
              </w:rPr>
            </w:pPr>
          </w:p>
        </w:tc>
        <w:tc>
          <w:tcPr>
            <w:tcW w:w="4679" w:type="dxa"/>
            <w:tcBorders>
              <w:bottom w:val="single" w:sz="2" w:space="0" w:color="auto"/>
            </w:tcBorders>
          </w:tcPr>
          <w:p w14:paraId="6C8EE883" w14:textId="0AD594F1" w:rsidR="00AC658A" w:rsidRPr="00824629" w:rsidRDefault="00562B42" w:rsidP="00AC658A">
            <w:pPr>
              <w:pStyle w:val="TableParagraph0"/>
              <w:framePr w:w="9833" w:hSpace="454" w:wrap="around" w:vAnchor="text" w:hAnchor="page" w:x="1135" w:y="65"/>
              <w:spacing w:line="228" w:lineRule="exact"/>
              <w:ind w:left="35"/>
              <w:jc w:val="left"/>
              <w:rPr>
                <w:b/>
                <w:w w:val="90"/>
                <w:sz w:val="20"/>
                <w:lang w:eastAsia="ko-KR"/>
              </w:rPr>
            </w:pPr>
            <w:r>
              <w:rPr>
                <w:b/>
                <w:w w:val="90"/>
                <w:sz w:val="20"/>
                <w:lang w:eastAsia="ko-KR"/>
              </w:rPr>
              <w:t>[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 xml:space="preserve">그림 </w:t>
            </w:r>
            <w:r>
              <w:rPr>
                <w:b/>
                <w:w w:val="90"/>
                <w:sz w:val="20"/>
                <w:lang w:eastAsia="ko-KR"/>
              </w:rPr>
              <w:t>2]</w:t>
            </w:r>
            <w:r w:rsidR="00AC658A" w:rsidRPr="00824629">
              <w:rPr>
                <w:b/>
                <w:w w:val="90"/>
                <w:sz w:val="20"/>
                <w:lang w:eastAsia="ko-KR"/>
              </w:rPr>
              <w:t xml:space="preserve"> </w:t>
            </w:r>
            <w:proofErr w:type="spellStart"/>
            <w:r w:rsidR="00F82791">
              <w:rPr>
                <w:rFonts w:hint="eastAsia"/>
                <w:b/>
                <w:w w:val="90"/>
                <w:sz w:val="20"/>
                <w:lang w:eastAsia="ko-KR"/>
              </w:rPr>
              <w:t>하이브</w:t>
            </w:r>
            <w:proofErr w:type="spellEnd"/>
            <w:r w:rsidR="0097178E">
              <w:rPr>
                <w:b/>
                <w:w w:val="90"/>
                <w:sz w:val="20"/>
                <w:lang w:eastAsia="ko-KR"/>
              </w:rPr>
              <w:t xml:space="preserve"> </w:t>
            </w:r>
            <w:r w:rsidR="00A475B4">
              <w:rPr>
                <w:rFonts w:hint="eastAsia"/>
                <w:b/>
                <w:w w:val="90"/>
                <w:sz w:val="20"/>
                <w:lang w:eastAsia="ko-KR"/>
              </w:rPr>
              <w:t>2</w:t>
            </w:r>
            <w:r w:rsidR="00A475B4">
              <w:rPr>
                <w:b/>
                <w:w w:val="90"/>
                <w:sz w:val="20"/>
                <w:lang w:eastAsia="ko-KR"/>
              </w:rPr>
              <w:t>021</w:t>
            </w:r>
            <w:r w:rsidR="00A475B4">
              <w:rPr>
                <w:rFonts w:hint="eastAsia"/>
                <w:b/>
                <w:w w:val="90"/>
                <w:sz w:val="20"/>
                <w:lang w:eastAsia="ko-KR"/>
              </w:rPr>
              <w:t xml:space="preserve">년 주가 추이 및 </w:t>
            </w:r>
            <w:r w:rsidR="00916318">
              <w:rPr>
                <w:rFonts w:hint="eastAsia"/>
                <w:b/>
                <w:w w:val="90"/>
                <w:sz w:val="20"/>
                <w:lang w:eastAsia="ko-KR"/>
              </w:rPr>
              <w:t>주요</w:t>
            </w:r>
            <w:r w:rsidR="00A475B4">
              <w:rPr>
                <w:rFonts w:hint="eastAsia"/>
                <w:b/>
                <w:w w:val="90"/>
                <w:sz w:val="20"/>
                <w:lang w:eastAsia="ko-KR"/>
              </w:rPr>
              <w:t xml:space="preserve"> 이슈</w:t>
            </w:r>
          </w:p>
        </w:tc>
      </w:tr>
      <w:tr w:rsidR="003815B9" w14:paraId="13CB678C" w14:textId="77777777" w:rsidTr="003207A0">
        <w:trPr>
          <w:trHeight w:val="3403"/>
        </w:trPr>
        <w:tc>
          <w:tcPr>
            <w:tcW w:w="4679" w:type="dxa"/>
            <w:tcBorders>
              <w:top w:val="single" w:sz="2" w:space="0" w:color="auto"/>
              <w:bottom w:val="single" w:sz="2" w:space="0" w:color="auto"/>
            </w:tcBorders>
          </w:tcPr>
          <w:p w14:paraId="69AB08CB" w14:textId="123C91CD" w:rsidR="003815B9" w:rsidRDefault="00012FBD" w:rsidP="003815B9">
            <w:pPr>
              <w:pStyle w:val="TableParagraph0"/>
              <w:framePr w:w="9833" w:hSpace="454" w:wrap="around" w:vAnchor="text" w:hAnchor="page" w:x="1135" w:y="65"/>
              <w:spacing w:before="109"/>
              <w:ind w:left="399"/>
              <w:jc w:val="left"/>
              <w:rPr>
                <w:rFonts w:ascii="돋움" w:eastAsia="돋움"/>
                <w:sz w:val="13"/>
                <w:lang w:eastAsia="ko-KR"/>
              </w:rPr>
            </w:pPr>
            <w:r>
              <w:rPr>
                <w:rFonts w:ascii="돋움" w:eastAsia="돋움" w:hint="eastAsia"/>
                <w:noProof/>
                <w:sz w:val="13"/>
              </w:rPr>
              <w:drawing>
                <wp:anchor distT="0" distB="0" distL="114300" distR="114300" simplePos="0" relativeHeight="251424768" behindDoc="0" locked="0" layoutInCell="1" allowOverlap="1" wp14:anchorId="2AFC2CE4" wp14:editId="7B6FA03E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186055</wp:posOffset>
                  </wp:positionV>
                  <wp:extent cx="2938780" cy="1939290"/>
                  <wp:effectExtent l="0" t="0" r="0" b="3810"/>
                  <wp:wrapNone/>
                  <wp:docPr id="74" name="차트 7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3815B9">
              <w:rPr>
                <w:rFonts w:ascii="돋움" w:eastAsia="돋움" w:hint="eastAsia"/>
                <w:w w:val="105"/>
                <w:sz w:val="13"/>
                <w:lang w:eastAsia="ko-KR"/>
              </w:rPr>
              <w:t>(</w:t>
            </w:r>
            <w:proofErr w:type="spellStart"/>
            <w:r w:rsidR="003815B9">
              <w:rPr>
                <w:rFonts w:ascii="돋움" w:eastAsia="돋움" w:hint="eastAsia"/>
                <w:w w:val="105"/>
                <w:sz w:val="13"/>
                <w:lang w:eastAsia="ko-KR"/>
              </w:rPr>
              <w:t>십억원</w:t>
            </w:r>
            <w:proofErr w:type="spellEnd"/>
            <w:r w:rsidR="003815B9">
              <w:rPr>
                <w:rFonts w:ascii="돋움" w:eastAsia="돋움" w:hint="eastAsia"/>
                <w:w w:val="105"/>
                <w:sz w:val="13"/>
                <w:lang w:eastAsia="ko-KR"/>
              </w:rPr>
              <w:t>)</w:t>
            </w:r>
          </w:p>
          <w:p w14:paraId="341853F9" w14:textId="44373DBE" w:rsidR="003815B9" w:rsidRPr="008C33D7" w:rsidRDefault="000C31E3" w:rsidP="003815B9">
            <w:pPr>
              <w:pStyle w:val="TableParagraph0"/>
              <w:framePr w:w="9833" w:hSpace="454" w:wrap="around" w:vAnchor="text" w:hAnchor="page" w:x="1135" w:y="65"/>
              <w:jc w:val="left"/>
              <w:rPr>
                <w:rFonts w:ascii="돋움" w:eastAsia="돋움"/>
                <w:sz w:val="13"/>
                <w:lang w:eastAsia="ko-KR"/>
              </w:rPr>
            </w:pPr>
            <w:r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594C2D79" wp14:editId="05E0D711">
                      <wp:simplePos x="0" y="0"/>
                      <wp:positionH relativeFrom="column">
                        <wp:posOffset>1306195</wp:posOffset>
                      </wp:positionH>
                      <wp:positionV relativeFrom="paragraph">
                        <wp:posOffset>1219361</wp:posOffset>
                      </wp:positionV>
                      <wp:extent cx="587375" cy="241300"/>
                      <wp:effectExtent l="0" t="0" r="0" b="0"/>
                      <wp:wrapNone/>
                      <wp:docPr id="79" name="Text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375" cy="241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FBD31A" w14:textId="502CCAF8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24.2%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94C2D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3" o:spid="_x0000_s1026" type="#_x0000_t202" style="position:absolute;margin-left:102.85pt;margin-top:96pt;width:46.25pt;height:19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" filled="f" stroked="f">
                      <v:textbox>
                        <w:txbxContent>
                          <w:p w14:paraId="2DFBD31A" w14:textId="502CCAF8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24.2%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704C4535" wp14:editId="2F8FE697">
                      <wp:simplePos x="0" y="0"/>
                      <wp:positionH relativeFrom="column">
                        <wp:posOffset>1304290</wp:posOffset>
                      </wp:positionH>
                      <wp:positionV relativeFrom="paragraph">
                        <wp:posOffset>974090</wp:posOffset>
                      </wp:positionV>
                      <wp:extent cx="587375" cy="241300"/>
                      <wp:effectExtent l="0" t="0" r="0" b="0"/>
                      <wp:wrapNone/>
                      <wp:docPr id="82" name="Text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375" cy="2413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A82A06" w14:textId="582C46F0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29.2%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4C4535" id="TextBox 36" o:spid="_x0000_s1027" type="#_x0000_t202" style="position:absolute;margin-left:102.7pt;margin-top:76.7pt;width:46.25pt;height:19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" filled="f" stroked="f">
                      <v:textbox>
                        <w:txbxContent>
                          <w:p w14:paraId="06A82A06" w14:textId="582C46F0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29.2%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 wp14:anchorId="112547C5" wp14:editId="5C5E699F">
                      <wp:simplePos x="0" y="0"/>
                      <wp:positionH relativeFrom="column">
                        <wp:posOffset>772160</wp:posOffset>
                      </wp:positionH>
                      <wp:positionV relativeFrom="paragraph">
                        <wp:posOffset>1048385</wp:posOffset>
                      </wp:positionV>
                      <wp:extent cx="558800" cy="219075"/>
                      <wp:effectExtent l="0" t="0" r="0" b="9525"/>
                      <wp:wrapNone/>
                      <wp:docPr id="83" name="Text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8800" cy="219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60CFE3" w14:textId="74DB6EFC" w:rsid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12.5%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12547C5" id="TextBox 37" o:spid="_x0000_s1028" type="#_x0000_t202" style="position:absolute;margin-left:60.8pt;margin-top:82.55pt;width:44pt;height:17.25pt;z-index:251596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" filled="f" stroked="f">
                      <v:textbox>
                        <w:txbxContent>
                          <w:p w14:paraId="7C60CFE3" w14:textId="74DB6EFC" w:rsid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12.5%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528192" behindDoc="0" locked="0" layoutInCell="1" allowOverlap="1" wp14:anchorId="3A87DDB4" wp14:editId="252FB425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1127760</wp:posOffset>
                      </wp:positionV>
                      <wp:extent cx="462280" cy="216535"/>
                      <wp:effectExtent l="0" t="0" r="0" b="0"/>
                      <wp:wrapNone/>
                      <wp:docPr id="78" name="Text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2280" cy="2165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761B22" w14:textId="641DD9EC" w:rsid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9.2%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87DDB4" id="TextBox 32" o:spid="_x0000_s1029" type="#_x0000_t202" style="position:absolute;margin-left:62.25pt;margin-top:88.8pt;width:36.4pt;height:17.05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" filled="f" stroked="f">
                      <v:textbox>
                        <w:txbxContent>
                          <w:p w14:paraId="60761B22" w14:textId="641DD9EC" w:rsid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9.2%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569152" behindDoc="0" locked="0" layoutInCell="1" allowOverlap="1" wp14:anchorId="5068957F" wp14:editId="46E7E655">
                      <wp:simplePos x="0" y="0"/>
                      <wp:positionH relativeFrom="column">
                        <wp:posOffset>2102485</wp:posOffset>
                      </wp:positionH>
                      <wp:positionV relativeFrom="paragraph">
                        <wp:posOffset>1001395</wp:posOffset>
                      </wp:positionV>
                      <wp:extent cx="587593" cy="241414"/>
                      <wp:effectExtent l="0" t="0" r="0" b="0"/>
                      <wp:wrapNone/>
                      <wp:docPr id="80" name="Text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593" cy="24141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DE4791" w14:textId="79AB41C2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55.7%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68957F" id="TextBox 34" o:spid="_x0000_s1030" type="#_x0000_t202" style="position:absolute;margin-left:165.55pt;margin-top:78.85pt;width:46.25pt;height:19pt;z-index: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" filled="f" stroked="f">
                      <v:textbox>
                        <w:txbxContent>
                          <w:p w14:paraId="30DE4791" w14:textId="79AB41C2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55.7%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64F1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5C7B1E89" wp14:editId="164874E6">
                      <wp:simplePos x="0" y="0"/>
                      <wp:positionH relativeFrom="column">
                        <wp:posOffset>2103755</wp:posOffset>
                      </wp:positionH>
                      <wp:positionV relativeFrom="paragraph">
                        <wp:posOffset>442595</wp:posOffset>
                      </wp:positionV>
                      <wp:extent cx="587593" cy="241414"/>
                      <wp:effectExtent l="0" t="0" r="0" b="0"/>
                      <wp:wrapNone/>
                      <wp:docPr id="81" name="Text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7593" cy="24141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6C4537" w14:textId="2D5CB850" w:rsidR="003E1C45" w:rsidRPr="003E1C45" w:rsidRDefault="006E64F1" w:rsidP="00012FBD">
                                  <w:pPr>
                                    <w:jc w:val="center"/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19.1%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595959" w:themeColor="text1" w:themeTint="A6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7B1E89" id="TextBox 35" o:spid="_x0000_s1031" type="#_x0000_t202" style="position:absolute;margin-left:165.65pt;margin-top:34.85pt;width:46.25pt;height:19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" filled="f" stroked="f">
                      <v:textbox>
                        <w:txbxContent>
                          <w:p w14:paraId="5A6C4537" w14:textId="2D5CB850" w:rsidR="003E1C45" w:rsidRPr="003E1C45" w:rsidRDefault="006E64F1" w:rsidP="00012FBD">
                            <w:pPr>
                              <w:jc w:val="center"/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19.1%</w:t>
                            </w:r>
                            <w:r>
                              <w:rPr>
                                <w:rFonts w:ascii="돋움" w:eastAsia="돋움" w:hAnsi="돋움"/>
                                <w:color w:val="595959" w:themeColor="text1" w:themeTint="A6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6F2C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32C32B1" wp14:editId="3586EC76">
                      <wp:simplePos x="0" y="0"/>
                      <wp:positionH relativeFrom="column">
                        <wp:posOffset>2131060</wp:posOffset>
                      </wp:positionH>
                      <wp:positionV relativeFrom="paragraph">
                        <wp:posOffset>1611630</wp:posOffset>
                      </wp:positionV>
                      <wp:extent cx="547370" cy="287020"/>
                      <wp:effectExtent l="0" t="0" r="0" b="0"/>
                      <wp:wrapNone/>
                      <wp:docPr id="77" name="Text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7370" cy="2870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C07C0A3" w14:textId="793B0ACE" w:rsidR="003E1C45" w:rsidRPr="006253D8" w:rsidRDefault="00866F2C" w:rsidP="00012FBD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6253D8">
                                    <w:rPr>
                                      <w:rFonts w:ascii="돋움" w:eastAsia="돋움" w:hAnsi="돋움" w:hint="eastAsia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25.2%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2C32B1" id="TextBox 31" o:spid="_x0000_s1032" type="#_x0000_t202" style="position:absolute;margin-left:167.8pt;margin-top:126.9pt;width:43.1pt;height:22.6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" filled="f" stroked="f">
                      <v:textbox>
                        <w:txbxContent>
                          <w:p w14:paraId="4C07C0A3" w14:textId="793B0ACE" w:rsidR="003E1C45" w:rsidRPr="006253D8" w:rsidRDefault="00866F2C" w:rsidP="00012FBD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6253D8">
                              <w:rPr>
                                <w:rFonts w:ascii="돋움" w:eastAsia="돋움" w:hAnsi="돋움" w:hint="eastAsia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25.2%</w:t>
                            </w: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6F2C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494400" behindDoc="0" locked="0" layoutInCell="1" allowOverlap="1" wp14:anchorId="0430EF94" wp14:editId="12D04776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1579880</wp:posOffset>
                      </wp:positionV>
                      <wp:extent cx="515620" cy="287077"/>
                      <wp:effectExtent l="0" t="0" r="0" b="0"/>
                      <wp:wrapNone/>
                      <wp:docPr id="76" name="Text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5620" cy="28707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18EB4C" w14:textId="01AE70D2" w:rsidR="003E1C45" w:rsidRP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 w:rsidRPr="003E1C45">
                                    <w:rPr>
                                      <w:rFonts w:ascii="돋움" w:eastAsia="돋움" w:hAnsi="돋움" w:hint="eastAsia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46.6%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430EF94" id="TextBox 30" o:spid="_x0000_s1033" type="#_x0000_t202" style="position:absolute;margin-left:105.7pt;margin-top:124.4pt;width:40.6pt;height:22.6pt;z-index:25149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" filled="f" stroked="f">
                      <v:textbox>
                        <w:txbxContent>
                          <w:p w14:paraId="7918EB4C" w14:textId="01AE70D2" w:rsidR="003E1C45" w:rsidRP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 w:rsidRPr="003E1C45">
                              <w:rPr>
                                <w:rFonts w:ascii="돋움" w:eastAsia="돋움" w:hAnsi="돋움" w:hint="eastAsia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46.6%</w:t>
                            </w: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66F2C">
              <w:rPr>
                <w:rFonts w:ascii="돋움" w:eastAsia="돋움" w:hint="eastAsia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460608" behindDoc="0" locked="0" layoutInCell="1" allowOverlap="1" wp14:anchorId="34655EED" wp14:editId="4E89A8A0">
                      <wp:simplePos x="0" y="0"/>
                      <wp:positionH relativeFrom="column">
                        <wp:posOffset>526415</wp:posOffset>
                      </wp:positionH>
                      <wp:positionV relativeFrom="paragraph">
                        <wp:posOffset>1520825</wp:posOffset>
                      </wp:positionV>
                      <wp:extent cx="542956" cy="204800"/>
                      <wp:effectExtent l="0" t="0" r="0" b="0"/>
                      <wp:wrapNone/>
                      <wp:docPr id="75" name="Text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956" cy="204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70DE9D" w14:textId="24878348" w:rsidR="003E1C45" w:rsidRDefault="00866F2C" w:rsidP="003E1C45">
                                  <w:pPr>
                                    <w:jc w:val="center"/>
                                    <w:textAlignment w:val="baseline"/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(</w:t>
                                  </w:r>
                                  <w:r w:rsidR="003E1C45">
                                    <w:rPr>
                                      <w:rFonts w:ascii="돋움" w:eastAsia="돋움" w:hAnsi="돋움" w:hint="eastAsia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78.4%</w:t>
                                  </w:r>
                                  <w:r>
                                    <w:rPr>
                                      <w:rFonts w:ascii="돋움" w:eastAsia="돋움" w:hAnsi="돋움"/>
                                      <w:color w:val="FFFFFF" w:themeColor="background1"/>
                                      <w:kern w:val="24"/>
                                      <w:sz w:val="13"/>
                                      <w:szCs w:val="13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655EED" id="TextBox 29" o:spid="_x0000_s1034" type="#_x0000_t202" style="position:absolute;margin-left:41.45pt;margin-top:119.75pt;width:42.75pt;height:16.15pt;z-index:2514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" filled="f" stroked="f">
                      <v:textbox>
                        <w:txbxContent>
                          <w:p w14:paraId="0470DE9D" w14:textId="24878348" w:rsidR="003E1C45" w:rsidRDefault="00866F2C" w:rsidP="003E1C45">
                            <w:pPr>
                              <w:jc w:val="center"/>
                              <w:textAlignment w:val="baseline"/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(</w:t>
                            </w:r>
                            <w:r w:rsidR="003E1C45">
                              <w:rPr>
                                <w:rFonts w:ascii="돋움" w:eastAsia="돋움" w:hAnsi="돋움" w:hint="eastAsia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78.4%</w:t>
                            </w:r>
                            <w:r>
                              <w:rPr>
                                <w:rFonts w:ascii="돋움" w:eastAsia="돋움" w:hAnsi="돋움"/>
                                <w:color w:val="FFFFFF" w:themeColor="background1"/>
                                <w:kern w:val="24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81" w:type="dxa"/>
          </w:tcPr>
          <w:p w14:paraId="245A4948" w14:textId="77777777" w:rsidR="003815B9" w:rsidRDefault="003815B9" w:rsidP="003815B9">
            <w:pPr>
              <w:pStyle w:val="TableParagraph0"/>
              <w:framePr w:w="9833" w:hSpace="454" w:wrap="around" w:vAnchor="text" w:hAnchor="page" w:x="1135" w:y="65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679" w:type="dxa"/>
            <w:tcBorders>
              <w:top w:val="single" w:sz="2" w:space="0" w:color="auto"/>
              <w:bottom w:val="single" w:sz="2" w:space="0" w:color="auto"/>
            </w:tcBorders>
          </w:tcPr>
          <w:p w14:paraId="6E92E0EA" w14:textId="0E8DFC23" w:rsidR="003815B9" w:rsidRDefault="00DA0FC7" w:rsidP="008E7E84">
            <w:pPr>
              <w:pStyle w:val="TableParagraph0"/>
              <w:framePr w:w="9833" w:hSpace="454" w:wrap="around" w:vAnchor="text" w:hAnchor="page" w:x="1135" w:y="65"/>
              <w:spacing w:before="109"/>
              <w:ind w:left="399"/>
              <w:jc w:val="left"/>
              <w:rPr>
                <w:rFonts w:ascii="돋움"/>
                <w:sz w:val="13"/>
                <w:lang w:eastAsia="ko-KR"/>
              </w:rPr>
            </w:pPr>
            <w:r>
              <w:rPr>
                <w:rFonts w:ascii="돋움" w:eastAsia="돋움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0D514B" wp14:editId="21D8D673">
                      <wp:simplePos x="0" y="0"/>
                      <wp:positionH relativeFrom="column">
                        <wp:posOffset>1561846</wp:posOffset>
                      </wp:positionH>
                      <wp:positionV relativeFrom="paragraph">
                        <wp:posOffset>1124204</wp:posOffset>
                      </wp:positionV>
                      <wp:extent cx="808330" cy="868680"/>
                      <wp:effectExtent l="0" t="0" r="0" b="7620"/>
                      <wp:wrapNone/>
                      <wp:docPr id="91" name="Text Box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8330" cy="8686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7F946A" w14:textId="63DEAC7D" w:rsidR="00BD488F" w:rsidRPr="00EB265A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3</w:t>
                                  </w:r>
                                  <w:r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Q21</w:t>
                                  </w:r>
                                </w:p>
                                <w:p w14:paraId="7B6D690A" w14:textId="3697CFAD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BD199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세븐틴</w:t>
                                  </w:r>
                                  <w:proofErr w:type="spellEnd"/>
                                  <w:r w:rsidR="00BD199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재계약</w:t>
                                  </w:r>
                                </w:p>
                                <w:p w14:paraId="3FD15024" w14:textId="77777777" w:rsidR="00F6092B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빅히트</w:t>
                                  </w:r>
                                  <w:proofErr w:type="spellEnd"/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뮤직 분할</w:t>
                                  </w:r>
                                </w:p>
                                <w:p w14:paraId="1E6C63D5" w14:textId="2ED4E02C" w:rsidR="00BD488F" w:rsidRDefault="00F6092B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하이브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360, 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하이브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IP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합병</w:t>
                                  </w:r>
                                </w:p>
                                <w:p w14:paraId="2971EF16" w14:textId="77777777" w:rsidR="00EB265A" w:rsidRPr="00324B77" w:rsidRDefault="00EB265A">
                                  <w:pP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0D514B" id="Text Box 91" o:spid="_x0000_s1035" type="#_x0000_t202" style="position:absolute;left:0;text-align:left;margin-left:123pt;margin-top:88.5pt;width:63.65pt;height:6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" filled="f" stroked="f" strokeweight=".5pt">
                      <v:textbox>
                        <w:txbxContent>
                          <w:p w14:paraId="2A7F946A" w14:textId="63DEAC7D" w:rsidR="00BD488F" w:rsidRPr="00EB265A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3</w:t>
                            </w:r>
                            <w:r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Q21</w:t>
                            </w:r>
                          </w:p>
                          <w:p w14:paraId="7B6D690A" w14:textId="3697CFAD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BD199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세븐틴</w:t>
                            </w:r>
                            <w:proofErr w:type="spellEnd"/>
                            <w:r w:rsidR="00BD199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재계약</w:t>
                            </w:r>
                          </w:p>
                          <w:p w14:paraId="3FD15024" w14:textId="77777777" w:rsidR="00F6092B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빅히트</w:t>
                            </w:r>
                            <w:proofErr w:type="spellEnd"/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뮤직 분할</w:t>
                            </w:r>
                          </w:p>
                          <w:p w14:paraId="1E6C63D5" w14:textId="2ED4E02C" w:rsidR="00BD488F" w:rsidRDefault="00F6092B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proofErr w:type="spellStart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하이브</w:t>
                            </w:r>
                            <w:proofErr w:type="spellEnd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360, </w:t>
                            </w:r>
                            <w:proofErr w:type="spellStart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하이브</w:t>
                            </w:r>
                            <w:proofErr w:type="spellEnd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IP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합병</w:t>
                            </w:r>
                          </w:p>
                          <w:p w14:paraId="2971EF16" w14:textId="77777777" w:rsidR="00EB265A" w:rsidRPr="00324B77" w:rsidRDefault="00EB265A">
                            <w:pP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47DD5">
              <w:rPr>
                <w:rFonts w:ascii="돋움" w:eastAsia="돋움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29FF980" wp14:editId="0A7ABA1B">
                      <wp:simplePos x="0" y="0"/>
                      <wp:positionH relativeFrom="column">
                        <wp:posOffset>899820</wp:posOffset>
                      </wp:positionH>
                      <wp:positionV relativeFrom="paragraph">
                        <wp:posOffset>191516</wp:posOffset>
                      </wp:positionV>
                      <wp:extent cx="804672" cy="1461770"/>
                      <wp:effectExtent l="0" t="0" r="0" b="5080"/>
                      <wp:wrapNone/>
                      <wp:docPr id="90" name="Text Box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4672" cy="1461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BDF47D" w14:textId="383F556B" w:rsidR="00BD488F" w:rsidRPr="00EB265A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2</w:t>
                                  </w:r>
                                  <w:r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Q21</w:t>
                                  </w:r>
                                </w:p>
                                <w:p w14:paraId="17F26803" w14:textId="432DB51C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31330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이타카</w:t>
                                  </w:r>
                                  <w:proofErr w:type="spellEnd"/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홀딩스</w:t>
                                  </w:r>
                                  <w:r w:rsidR="00047DD5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인수</w:t>
                                  </w:r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발표</w:t>
                                  </w:r>
                                  <w:r w:rsidR="0091631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</w:p>
                                <w:p w14:paraId="2062D67B" w14:textId="158F8370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F6092B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</w:t>
                                  </w:r>
                                  <w:r w:rsidR="00F6092B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컴</w:t>
                                  </w:r>
                                  <w:r w:rsidR="00964B81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백</w:t>
                                  </w:r>
                                </w:p>
                                <w:p w14:paraId="0ACAE8DB" w14:textId="64C6F3BD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916318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</w:t>
                                  </w:r>
                                  <w:r w:rsidR="00916318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온라인 </w:t>
                                  </w:r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팬미팅 소우주</w:t>
                                  </w:r>
                                  <w:r w:rsidR="00DA0FC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 w:rsidR="00047DD5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성료</w:t>
                                  </w:r>
                                  <w:proofErr w:type="spellEnd"/>
                                </w:p>
                                <w:p w14:paraId="7D6F8D8E" w14:textId="77777777" w:rsidR="00EB265A" w:rsidRPr="00324B77" w:rsidRDefault="00EB265A">
                                  <w:pP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9FF980" id="Text Box 90" o:spid="_x0000_s1036" type="#_x0000_t202" style="position:absolute;left:0;text-align:left;margin-left:70.85pt;margin-top:15.1pt;width:63.35pt;height:115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" filled="f" stroked="f" strokeweight=".5pt">
                      <v:textbox>
                        <w:txbxContent>
                          <w:p w14:paraId="51BDF47D" w14:textId="383F556B" w:rsidR="00BD488F" w:rsidRPr="00EB265A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2</w:t>
                            </w:r>
                            <w:r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Q21</w:t>
                            </w:r>
                          </w:p>
                          <w:p w14:paraId="17F26803" w14:textId="432DB51C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31330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이타카</w:t>
                            </w:r>
                            <w:proofErr w:type="spellEnd"/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홀딩스</w:t>
                            </w:r>
                            <w:r w:rsidR="00047DD5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인수</w:t>
                            </w:r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발표</w:t>
                            </w:r>
                            <w:r w:rsidR="0091631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2062D67B" w14:textId="158F8370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F6092B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</w:t>
                            </w:r>
                            <w:r w:rsidR="00F6092B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컴</w:t>
                            </w:r>
                            <w:r w:rsidR="00964B81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백</w:t>
                            </w:r>
                          </w:p>
                          <w:p w14:paraId="0ACAE8DB" w14:textId="64C6F3BD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16318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</w:t>
                            </w:r>
                            <w:r w:rsidR="00916318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온라인 </w:t>
                            </w:r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팬미팅 소우주</w:t>
                            </w:r>
                            <w:r w:rsidR="00DA0FC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="00047DD5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성료</w:t>
                            </w:r>
                            <w:proofErr w:type="spellEnd"/>
                          </w:p>
                          <w:p w14:paraId="7D6F8D8E" w14:textId="77777777" w:rsidR="00EB265A" w:rsidRPr="00324B77" w:rsidRDefault="00EB265A">
                            <w:pP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47DD5">
              <w:rPr>
                <w:rFonts w:ascii="돋움" w:eastAsia="돋움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7DAECE6" wp14:editId="14801D72">
                      <wp:simplePos x="0" y="0"/>
                      <wp:positionH relativeFrom="column">
                        <wp:posOffset>254635</wp:posOffset>
                      </wp:positionH>
                      <wp:positionV relativeFrom="paragraph">
                        <wp:posOffset>189748</wp:posOffset>
                      </wp:positionV>
                      <wp:extent cx="788796" cy="1461770"/>
                      <wp:effectExtent l="0" t="0" r="0" b="5080"/>
                      <wp:wrapNone/>
                      <wp:docPr id="89" name="Text Box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88796" cy="1461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8B8913" w14:textId="171B4486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1</w:t>
                                  </w:r>
                                  <w:r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Q21</w:t>
                                  </w:r>
                                </w:p>
                                <w:p w14:paraId="0C2087D9" w14:textId="5D2D0F24" w:rsidR="00916318" w:rsidRPr="00916318" w:rsidRDefault="00916318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네이버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V LIVE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사업 양수 결정</w:t>
                                  </w:r>
                                </w:p>
                                <w:p w14:paraId="00165FD8" w14:textId="05DA5A90" w:rsidR="00BD488F" w:rsidRDefault="00BD488F" w:rsidP="00BD488F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964B81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사명변경</w:t>
                                  </w:r>
                                </w:p>
                                <w:p w14:paraId="456D9BC3" w14:textId="313BFEA4" w:rsidR="00324B77" w:rsidRPr="00916318" w:rsidRDefault="00BD488F" w:rsidP="0091631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964B81"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</w:t>
                                  </w:r>
                                  <w:r w:rsidR="00964B81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골든디스크 대상 등 수상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AECE6" id="Text Box 89" o:spid="_x0000_s1037" type="#_x0000_t202" style="position:absolute;left:0;text-align:left;margin-left:20.05pt;margin-top:14.95pt;width:62.1pt;height:115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" filled="f" stroked="f" strokeweight=".5pt">
                      <v:textbox>
                        <w:txbxContent>
                          <w:p w14:paraId="2C8B8913" w14:textId="171B4486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1</w:t>
                            </w:r>
                            <w:r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Q21</w:t>
                            </w:r>
                          </w:p>
                          <w:p w14:paraId="0C2087D9" w14:textId="5D2D0F24" w:rsidR="00916318" w:rsidRPr="00916318" w:rsidRDefault="00916318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네이버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V LIVE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사업 양수 결정</w:t>
                            </w:r>
                          </w:p>
                          <w:p w14:paraId="00165FD8" w14:textId="05DA5A90" w:rsidR="00BD488F" w:rsidRDefault="00BD488F" w:rsidP="00BD488F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64B81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사명변경</w:t>
                            </w:r>
                          </w:p>
                          <w:p w14:paraId="456D9BC3" w14:textId="313BFEA4" w:rsidR="00324B77" w:rsidRPr="00916318" w:rsidRDefault="00BD488F" w:rsidP="0091631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964B81"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</w:t>
                            </w:r>
                            <w:r w:rsidR="00964B81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골든디스크 대상 등 수상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4B81">
              <w:rPr>
                <w:rFonts w:ascii="돋움" w:eastAsia="돋움"/>
                <w:noProof/>
                <w:sz w:val="13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779E74E9" wp14:editId="0909C6DA">
                      <wp:simplePos x="0" y="0"/>
                      <wp:positionH relativeFrom="column">
                        <wp:posOffset>2229659</wp:posOffset>
                      </wp:positionH>
                      <wp:positionV relativeFrom="paragraph">
                        <wp:posOffset>1121591</wp:posOffset>
                      </wp:positionV>
                      <wp:extent cx="763905" cy="859134"/>
                      <wp:effectExtent l="0" t="0" r="0" b="0"/>
                      <wp:wrapNone/>
                      <wp:docPr id="92" name="Text Box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3905" cy="85913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9CAE28" w14:textId="27B1E485" w:rsidR="00EB265A" w:rsidRPr="00EB265A" w:rsidRDefault="00BD488F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sz w:val="12"/>
                                      <w:szCs w:val="12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="00EB265A" w:rsidRPr="00EB265A"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4Q21</w:t>
                                  </w:r>
                                </w:p>
                                <w:p w14:paraId="79C5411B" w14:textId="00191D89" w:rsidR="00EB265A" w:rsidRDefault="00BF6267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세븐틴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컴백</w:t>
                                  </w:r>
                                </w:p>
                                <w:p w14:paraId="409FE7DF" w14:textId="264AB3B7" w:rsidR="00BF6267" w:rsidRDefault="00BF6267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BTS LA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투어</w:t>
                                  </w:r>
                                </w:p>
                                <w:p w14:paraId="1F5E40CC" w14:textId="355242F5" w:rsidR="00BD488F" w:rsidRDefault="00BD488F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 w:rsidRPr="00BF6267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 xml:space="preserve">글로벌 </w:t>
                                  </w:r>
                                  <w:r w:rsidRPr="00EB265A"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물류 차질</w:t>
                                  </w:r>
                                </w:p>
                                <w:p w14:paraId="2FDF7172" w14:textId="30AB85B1" w:rsidR="00BD1998" w:rsidRDefault="00BD1998" w:rsidP="00BD1998">
                                  <w:pPr>
                                    <w:spacing w:line="20" w:lineRule="atLeast"/>
                                    <w:jc w:val="left"/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Y중고딕" w:eastAsia="HY중고딕" w:hAnsi="맑은 고딕"/>
                                      <w:sz w:val="12"/>
                                      <w:szCs w:val="12"/>
                                    </w:rPr>
                                    <w:t xml:space="preserve">FT </w:t>
                                  </w:r>
                                  <w:r>
                                    <w:rPr>
                                      <w:rFonts w:ascii="HY중고딕" w:eastAsia="HY중고딕" w:hAnsi="맑은 고딕" w:hint="eastAsia"/>
                                      <w:sz w:val="12"/>
                                      <w:szCs w:val="12"/>
                                    </w:rPr>
                                    <w:t>사업진출</w:t>
                                  </w:r>
                                </w:p>
                                <w:p w14:paraId="50D4BF6C" w14:textId="37713526" w:rsidR="00EB265A" w:rsidRPr="00EB265A" w:rsidRDefault="00964B81" w:rsidP="00BD1998">
                                  <w:pPr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  <w:r w:rsidRPr="00BF6267"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>∙</w:t>
                                  </w:r>
                                  <w:r>
                                    <w:rPr>
                                      <w:rFonts w:ascii="바탕" w:hAnsi="바탕" w:cs="바탕" w:hint="eastAsia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>어도어</w:t>
                                  </w:r>
                                  <w:proofErr w:type="spellEnd"/>
                                  <w:r>
                                    <w:rPr>
                                      <w:rFonts w:ascii="HY중고딕" w:eastAsia="HY중고딕" w:hint="eastAsia"/>
                                      <w:sz w:val="12"/>
                                      <w:szCs w:val="12"/>
                                    </w:rPr>
                                    <w:t xml:space="preserve"> 분할</w:t>
                                  </w:r>
                                </w:p>
                                <w:p w14:paraId="09D1FA38" w14:textId="77777777" w:rsidR="00EB265A" w:rsidRPr="00324B77" w:rsidRDefault="00EB265A" w:rsidP="00BD1998">
                                  <w:pPr>
                                    <w:jc w:val="left"/>
                                    <w:rPr>
                                      <w:rFonts w:ascii="HY중고딕" w:eastAsia="HY중고딕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E74E9" id="Text Box 92" o:spid="_x0000_s1038" type="#_x0000_t202" style="position:absolute;left:0;text-align:left;margin-left:175.55pt;margin-top:88.3pt;width:60.15pt;height:67.6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BwhGw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" filled="f" stroked="f" strokeweight=".5pt">
                      <v:textbox>
                        <w:txbxContent>
                          <w:p w14:paraId="049CAE28" w14:textId="27B1E485" w:rsidR="00EB265A" w:rsidRPr="00EB265A" w:rsidRDefault="00BD488F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sz w:val="12"/>
                                <w:szCs w:val="12"/>
                              </w:rPr>
                              <w:t>•</w:t>
                            </w:r>
                            <w:r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EB265A" w:rsidRPr="00EB265A"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4Q21</w:t>
                            </w:r>
                          </w:p>
                          <w:p w14:paraId="79C5411B" w14:textId="00191D89" w:rsidR="00EB265A" w:rsidRDefault="00BF6267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세븐틴</w:t>
                            </w:r>
                            <w:proofErr w:type="spellEnd"/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컴백</w:t>
                            </w:r>
                          </w:p>
                          <w:p w14:paraId="409FE7DF" w14:textId="264AB3B7" w:rsidR="00BF6267" w:rsidRDefault="00BF6267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BTS LA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투어</w:t>
                            </w:r>
                          </w:p>
                          <w:p w14:paraId="1F5E40CC" w14:textId="355242F5" w:rsidR="00BD488F" w:rsidRDefault="00BD488F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 w:rsidRPr="00BF6267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 xml:space="preserve">글로벌 </w:t>
                            </w:r>
                            <w:r w:rsidRPr="00EB265A"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물류 차질</w:t>
                            </w:r>
                          </w:p>
                          <w:p w14:paraId="2FDF7172" w14:textId="30AB85B1" w:rsidR="00BD1998" w:rsidRDefault="00BD1998" w:rsidP="00BD1998">
                            <w:pPr>
                              <w:spacing w:line="20" w:lineRule="atLeast"/>
                              <w:jc w:val="left"/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N</w:t>
                            </w:r>
                            <w:r>
                              <w:rPr>
                                <w:rFonts w:ascii="HY중고딕" w:eastAsia="HY중고딕" w:hAnsi="맑은 고딕"/>
                                <w:sz w:val="12"/>
                                <w:szCs w:val="12"/>
                              </w:rPr>
                              <w:t xml:space="preserve">FT </w:t>
                            </w:r>
                            <w:r>
                              <w:rPr>
                                <w:rFonts w:ascii="HY중고딕" w:eastAsia="HY중고딕" w:hAnsi="맑은 고딕" w:hint="eastAsia"/>
                                <w:sz w:val="12"/>
                                <w:szCs w:val="12"/>
                              </w:rPr>
                              <w:t>사업진출</w:t>
                            </w:r>
                          </w:p>
                          <w:p w14:paraId="50D4BF6C" w14:textId="37713526" w:rsidR="00EB265A" w:rsidRPr="00EB265A" w:rsidRDefault="00964B81" w:rsidP="00BD1998">
                            <w:pPr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  <w:r w:rsidRPr="00BF6267"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>∙</w:t>
                            </w:r>
                            <w:r>
                              <w:rPr>
                                <w:rFonts w:ascii="바탕" w:hAnsi="바탕" w:cs="바탕" w:hint="eastAsia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>어도어</w:t>
                            </w:r>
                            <w:proofErr w:type="spellEnd"/>
                            <w:r>
                              <w:rPr>
                                <w:rFonts w:ascii="HY중고딕" w:eastAsia="HY중고딕" w:hint="eastAsia"/>
                                <w:sz w:val="12"/>
                                <w:szCs w:val="12"/>
                              </w:rPr>
                              <w:t xml:space="preserve"> 분할</w:t>
                            </w:r>
                          </w:p>
                          <w:p w14:paraId="09D1FA38" w14:textId="77777777" w:rsidR="00EB265A" w:rsidRPr="00324B77" w:rsidRDefault="00EB265A" w:rsidP="00BD1998">
                            <w:pPr>
                              <w:jc w:val="left"/>
                              <w:rPr>
                                <w:rFonts w:ascii="HY중고딕" w:eastAsia="HY중고딕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7D73" w:rsidRPr="003E7D73">
              <w:rPr>
                <w:rFonts w:ascii="돋움" w:eastAsia="돋움"/>
                <w:noProof/>
                <w:w w:val="105"/>
                <w:sz w:val="13"/>
              </w:rPr>
              <w:drawing>
                <wp:anchor distT="0" distB="0" distL="114300" distR="114300" simplePos="0" relativeHeight="251686912" behindDoc="0" locked="0" layoutInCell="1" allowOverlap="1" wp14:anchorId="76DC7DE6" wp14:editId="43671D43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188324</wp:posOffset>
                  </wp:positionV>
                  <wp:extent cx="2959324" cy="2092960"/>
                  <wp:effectExtent l="0" t="0" r="0" b="0"/>
                  <wp:wrapNone/>
                  <wp:docPr id="88" name="차트 8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3606A3-F673-4BFE-AA26-556BF5C4F9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E7E84">
              <w:rPr>
                <w:rFonts w:ascii="돋움" w:eastAsia="돋움" w:hint="eastAsia"/>
                <w:w w:val="105"/>
                <w:sz w:val="13"/>
                <w:lang w:eastAsia="ko-KR"/>
              </w:rPr>
              <w:t>(</w:t>
            </w:r>
            <w:r w:rsidR="00A475B4">
              <w:rPr>
                <w:rFonts w:ascii="돋움" w:eastAsia="돋움" w:hint="eastAsia"/>
                <w:w w:val="105"/>
                <w:sz w:val="13"/>
                <w:lang w:eastAsia="ko-KR"/>
              </w:rPr>
              <w:t>천</w:t>
            </w:r>
            <w:r w:rsidR="008E7E84">
              <w:rPr>
                <w:rFonts w:ascii="돋움" w:eastAsia="돋움" w:hint="eastAsia"/>
                <w:w w:val="105"/>
                <w:sz w:val="13"/>
                <w:lang w:eastAsia="ko-KR"/>
              </w:rPr>
              <w:t>원)</w:t>
            </w:r>
          </w:p>
        </w:tc>
      </w:tr>
      <w:tr w:rsidR="003815B9" w14:paraId="254A4F55" w14:textId="77777777" w:rsidTr="003207A0">
        <w:trPr>
          <w:trHeight w:val="196"/>
        </w:trPr>
        <w:tc>
          <w:tcPr>
            <w:tcW w:w="4679" w:type="dxa"/>
            <w:tcBorders>
              <w:top w:val="single" w:sz="2" w:space="0" w:color="auto"/>
            </w:tcBorders>
          </w:tcPr>
          <w:p w14:paraId="34EBD39C" w14:textId="5D514450" w:rsidR="006253D8" w:rsidRDefault="006253D8" w:rsidP="003815B9">
            <w:pPr>
              <w:pStyle w:val="TableParagraph0"/>
              <w:framePr w:w="9833" w:hSpace="454" w:wrap="around" w:vAnchor="text" w:hAnchor="page" w:x="1135" w:y="65"/>
              <w:spacing w:before="59" w:line="117" w:lineRule="exact"/>
              <w:jc w:val="left"/>
              <w:rPr>
                <w:spacing w:val="-5"/>
                <w:sz w:val="12"/>
                <w:lang w:eastAsia="ko-KR"/>
              </w:rPr>
            </w:pPr>
            <w:r>
              <w:rPr>
                <w:rFonts w:hint="eastAsia"/>
                <w:spacing w:val="-5"/>
                <w:sz w:val="12"/>
                <w:lang w:eastAsia="ko-KR"/>
              </w:rPr>
              <w:t xml:space="preserve">주： </w:t>
            </w:r>
            <w:r w:rsidR="00866F2C">
              <w:rPr>
                <w:rFonts w:hint="eastAsia"/>
                <w:spacing w:val="-5"/>
                <w:sz w:val="12"/>
                <w:lang w:eastAsia="ko-KR"/>
              </w:rPr>
              <w:t>괄호</w:t>
            </w:r>
            <w:r>
              <w:rPr>
                <w:spacing w:val="-5"/>
                <w:sz w:val="12"/>
                <w:lang w:eastAsia="ko-KR"/>
              </w:rPr>
              <w:t xml:space="preserve"> </w:t>
            </w:r>
            <w:r>
              <w:rPr>
                <w:rFonts w:hint="eastAsia"/>
                <w:spacing w:val="-5"/>
                <w:sz w:val="12"/>
                <w:lang w:eastAsia="ko-KR"/>
              </w:rPr>
              <w:t xml:space="preserve">내 </w:t>
            </w:r>
            <w:r w:rsidR="00D65F0B">
              <w:rPr>
                <w:rFonts w:hint="eastAsia"/>
                <w:spacing w:val="-5"/>
                <w:sz w:val="12"/>
                <w:lang w:eastAsia="ko-KR"/>
              </w:rPr>
              <w:t>%</w:t>
            </w:r>
            <w:r>
              <w:rPr>
                <w:rFonts w:hint="eastAsia"/>
                <w:spacing w:val="-5"/>
                <w:sz w:val="12"/>
                <w:lang w:eastAsia="ko-KR"/>
              </w:rPr>
              <w:t>는 각 기간별 매출비중</w:t>
            </w:r>
            <w:r w:rsidR="00D65F0B">
              <w:rPr>
                <w:rFonts w:hint="eastAsia"/>
                <w:spacing w:val="-5"/>
                <w:sz w:val="12"/>
                <w:lang w:eastAsia="ko-KR"/>
              </w:rPr>
              <w:t xml:space="preserve">을 </w:t>
            </w:r>
            <w:r w:rsidR="008D53CD">
              <w:rPr>
                <w:rFonts w:hint="eastAsia"/>
                <w:spacing w:val="-5"/>
                <w:sz w:val="12"/>
                <w:lang w:eastAsia="ko-KR"/>
              </w:rPr>
              <w:t>의미</w:t>
            </w:r>
          </w:p>
          <w:p w14:paraId="7D50271E" w14:textId="39B9BEF8" w:rsidR="003815B9" w:rsidRDefault="003815B9" w:rsidP="003815B9">
            <w:pPr>
              <w:pStyle w:val="TableParagraph0"/>
              <w:framePr w:w="9833" w:hSpace="454" w:wrap="around" w:vAnchor="text" w:hAnchor="page" w:x="1135" w:y="65"/>
              <w:spacing w:before="59" w:line="117" w:lineRule="exact"/>
              <w:jc w:val="left"/>
              <w:rPr>
                <w:sz w:val="12"/>
                <w:lang w:eastAsia="ko-KR"/>
              </w:rPr>
            </w:pPr>
            <w:r>
              <w:rPr>
                <w:spacing w:val="-5"/>
                <w:sz w:val="12"/>
                <w:lang w:eastAsia="ko-KR"/>
              </w:rPr>
              <w:t xml:space="preserve">자료: </w:t>
            </w:r>
            <w:proofErr w:type="spellStart"/>
            <w:r>
              <w:rPr>
                <w:rFonts w:hint="eastAsia"/>
                <w:spacing w:val="-5"/>
                <w:sz w:val="12"/>
                <w:lang w:eastAsia="ko-KR"/>
              </w:rPr>
              <w:t>하이브</w:t>
            </w:r>
            <w:proofErr w:type="spellEnd"/>
            <w:r w:rsidR="00D00D82">
              <w:rPr>
                <w:rFonts w:hint="eastAsia"/>
                <w:spacing w:val="-5"/>
                <w:sz w:val="12"/>
                <w:lang w:eastAsia="ko-KR"/>
              </w:rPr>
              <w:t>,</w:t>
            </w:r>
            <w:r w:rsidR="00D00D82">
              <w:rPr>
                <w:spacing w:val="-5"/>
                <w:sz w:val="12"/>
                <w:lang w:eastAsia="ko-KR"/>
              </w:rPr>
              <w:t xml:space="preserve"> </w:t>
            </w:r>
            <w:proofErr w:type="spellStart"/>
            <w:r w:rsidR="00D00D82">
              <w:rPr>
                <w:rFonts w:hint="eastAsia"/>
                <w:spacing w:val="-5"/>
                <w:sz w:val="12"/>
                <w:lang w:eastAsia="ko-KR"/>
              </w:rPr>
              <w:t>본팀제</w:t>
            </w:r>
            <w:r w:rsidR="008D53CD">
              <w:rPr>
                <w:rFonts w:hint="eastAsia"/>
                <w:spacing w:val="-5"/>
                <w:sz w:val="12"/>
                <w:lang w:eastAsia="ko-KR"/>
              </w:rPr>
              <w:t>작</w:t>
            </w:r>
            <w:proofErr w:type="spellEnd"/>
          </w:p>
        </w:tc>
        <w:tc>
          <w:tcPr>
            <w:tcW w:w="281" w:type="dxa"/>
          </w:tcPr>
          <w:p w14:paraId="06F9B21F" w14:textId="77777777" w:rsidR="003815B9" w:rsidRDefault="003815B9" w:rsidP="003815B9">
            <w:pPr>
              <w:pStyle w:val="TableParagraph0"/>
              <w:framePr w:w="9833" w:hSpace="454" w:wrap="around" w:vAnchor="text" w:hAnchor="page" w:x="1135" w:y="65"/>
              <w:jc w:val="left"/>
              <w:rPr>
                <w:rFonts w:ascii="Times New Roman"/>
                <w:sz w:val="12"/>
                <w:lang w:eastAsia="ko-KR"/>
              </w:rPr>
            </w:pPr>
          </w:p>
        </w:tc>
        <w:tc>
          <w:tcPr>
            <w:tcW w:w="4679" w:type="dxa"/>
            <w:tcBorders>
              <w:top w:val="single" w:sz="2" w:space="0" w:color="auto"/>
            </w:tcBorders>
          </w:tcPr>
          <w:p w14:paraId="34330B6E" w14:textId="432E4C4B" w:rsidR="003815B9" w:rsidRDefault="003815B9" w:rsidP="003815B9">
            <w:pPr>
              <w:pStyle w:val="TableParagraph0"/>
              <w:framePr w:w="9833" w:hSpace="454" w:wrap="around" w:vAnchor="text" w:hAnchor="page" w:x="1135" w:y="65"/>
              <w:spacing w:before="59" w:line="117" w:lineRule="exact"/>
              <w:ind w:left="-1"/>
              <w:jc w:val="left"/>
              <w:rPr>
                <w:sz w:val="12"/>
                <w:lang w:eastAsia="ko-KR"/>
              </w:rPr>
            </w:pPr>
            <w:r>
              <w:rPr>
                <w:spacing w:val="-6"/>
                <w:sz w:val="12"/>
                <w:lang w:eastAsia="ko-KR"/>
              </w:rPr>
              <w:t>자료:</w:t>
            </w:r>
            <w:r>
              <w:rPr>
                <w:spacing w:val="-5"/>
                <w:sz w:val="12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pacing w:val="-6"/>
                <w:sz w:val="12"/>
                <w:lang w:eastAsia="ko-KR"/>
              </w:rPr>
              <w:t>하이브</w:t>
            </w:r>
            <w:proofErr w:type="spellEnd"/>
          </w:p>
        </w:tc>
      </w:tr>
    </w:tbl>
    <w:p w14:paraId="36167E80" w14:textId="77777777" w:rsidR="00AC658A" w:rsidRPr="00AC658A" w:rsidRDefault="00AC658A" w:rsidP="00AC658A">
      <w:pPr>
        <w:pStyle w:val="a7"/>
        <w:framePr w:w="9833" w:wrap="around" w:y="65"/>
      </w:pPr>
    </w:p>
    <w:tbl>
      <w:tblPr>
        <w:tblStyle w:val="TableNormal"/>
        <w:tblW w:w="0" w:type="auto"/>
        <w:tblLook w:val="01E0" w:firstRow="1" w:lastRow="1" w:firstColumn="1" w:lastColumn="1" w:noHBand="0" w:noVBand="0"/>
      </w:tblPr>
      <w:tblGrid>
        <w:gridCol w:w="6945"/>
      </w:tblGrid>
      <w:tr w:rsidR="0083447B" w14:paraId="0430BE38" w14:textId="77777777" w:rsidTr="0083447B">
        <w:trPr>
          <w:trHeight w:val="285"/>
        </w:trPr>
        <w:tc>
          <w:tcPr>
            <w:tcW w:w="6946" w:type="dxa"/>
            <w:tcBorders>
              <w:bottom w:val="single" w:sz="2" w:space="0" w:color="auto"/>
            </w:tcBorders>
          </w:tcPr>
          <w:p w14:paraId="48371516" w14:textId="32232A23" w:rsidR="0083447B" w:rsidRDefault="0083447B" w:rsidP="0083447B">
            <w:pPr>
              <w:pStyle w:val="TableParagraph0"/>
              <w:spacing w:line="228" w:lineRule="exact"/>
              <w:ind w:left="36"/>
              <w:jc w:val="left"/>
              <w:rPr>
                <w:b/>
                <w:sz w:val="20"/>
                <w:lang w:eastAsia="ko-KR"/>
              </w:rPr>
            </w:pPr>
            <w:r>
              <w:rPr>
                <w:b/>
                <w:w w:val="90"/>
                <w:sz w:val="20"/>
                <w:lang w:eastAsia="ko-KR"/>
              </w:rPr>
              <w:t>[그림</w:t>
            </w:r>
            <w:r>
              <w:rPr>
                <w:b/>
                <w:spacing w:val="-5"/>
                <w:w w:val="90"/>
                <w:sz w:val="20"/>
                <w:lang w:eastAsia="ko-KR"/>
              </w:rPr>
              <w:t xml:space="preserve"> 3</w:t>
            </w:r>
            <w:r>
              <w:rPr>
                <w:b/>
                <w:w w:val="90"/>
                <w:sz w:val="20"/>
                <w:lang w:eastAsia="ko-KR"/>
              </w:rPr>
              <w:t>]</w:t>
            </w:r>
            <w:r>
              <w:rPr>
                <w:b/>
                <w:spacing w:val="3"/>
                <w:w w:val="90"/>
                <w:sz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b/>
                <w:spacing w:val="3"/>
                <w:w w:val="90"/>
                <w:sz w:val="20"/>
                <w:lang w:eastAsia="ko-KR"/>
              </w:rPr>
              <w:t>하이브</w:t>
            </w:r>
            <w:r w:rsidR="008D53CD">
              <w:rPr>
                <w:rFonts w:hint="eastAsia"/>
                <w:b/>
                <w:spacing w:val="3"/>
                <w:w w:val="90"/>
                <w:sz w:val="20"/>
                <w:lang w:eastAsia="ko-KR"/>
              </w:rPr>
              <w:t>의</w:t>
            </w:r>
            <w:proofErr w:type="spellEnd"/>
            <w:r>
              <w:rPr>
                <w:rFonts w:hint="eastAsia"/>
                <w:b/>
                <w:spacing w:val="3"/>
                <w:w w:val="90"/>
                <w:sz w:val="20"/>
                <w:lang w:eastAsia="ko-KR"/>
              </w:rPr>
              <w:t xml:space="preserve"> </w:t>
            </w:r>
            <w:r w:rsidRPr="00313BF5">
              <w:rPr>
                <w:rFonts w:hint="eastAsia"/>
                <w:b/>
                <w:w w:val="90"/>
                <w:sz w:val="20"/>
                <w:lang w:eastAsia="ko-KR"/>
              </w:rPr>
              <w:t>사업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>구조</w:t>
            </w:r>
            <w:r w:rsidRPr="00313BF5">
              <w:rPr>
                <w:rFonts w:hint="eastAsia"/>
                <w:b/>
                <w:w w:val="90"/>
                <w:sz w:val="20"/>
                <w:lang w:eastAsia="ko-KR"/>
              </w:rPr>
              <w:t xml:space="preserve"> 개편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>과</w:t>
            </w:r>
            <w:r w:rsidRPr="00313BF5">
              <w:rPr>
                <w:rFonts w:hint="eastAsia"/>
                <w:b/>
                <w:w w:val="90"/>
                <w:sz w:val="20"/>
                <w:lang w:eastAsia="ko-KR"/>
              </w:rPr>
              <w:t xml:space="preserve"> 지배구조</w:t>
            </w:r>
            <w:r>
              <w:rPr>
                <w:rFonts w:hint="eastAsia"/>
                <w:b/>
                <w:w w:val="90"/>
                <w:sz w:val="20"/>
                <w:lang w:eastAsia="ko-KR"/>
              </w:rPr>
              <w:t xml:space="preserve"> 변화</w:t>
            </w:r>
          </w:p>
        </w:tc>
      </w:tr>
    </w:tbl>
    <w:p w14:paraId="7DEDEDB8" w14:textId="56638BBC" w:rsidR="00EB20DE" w:rsidRPr="00EB20DE" w:rsidRDefault="00E878E0" w:rsidP="00CF51D9">
      <w:pPr>
        <w:pStyle w:val="a7"/>
        <w:framePr w:wrap="around" w:y="203"/>
      </w:pPr>
      <w:r>
        <w:rPr>
          <w:rFonts w:hint="eastAsia"/>
        </w:rPr>
        <w:t>효율적인 사업다각화와</w:t>
      </w:r>
      <w:r w:rsidR="000C31E3">
        <w:rPr>
          <w:rFonts w:hint="eastAsia"/>
        </w:rPr>
        <w:t xml:space="preserve"> 사업</w:t>
      </w:r>
      <w:r>
        <w:rPr>
          <w:rFonts w:hint="eastAsia"/>
        </w:rPr>
        <w:t xml:space="preserve"> </w:t>
      </w:r>
      <w:r w:rsidR="000C31E3">
        <w:rPr>
          <w:rFonts w:hint="eastAsia"/>
        </w:rPr>
        <w:t>부문</w:t>
      </w:r>
      <w:r>
        <w:rPr>
          <w:rFonts w:hint="eastAsia"/>
        </w:rPr>
        <w:t>간 시너지 극대화</w:t>
      </w:r>
      <w:r w:rsidR="00FA51F5">
        <w:rPr>
          <w:rFonts w:hint="eastAsia"/>
        </w:rPr>
        <w:t>를 위한</w:t>
      </w:r>
      <w:r w:rsidR="00FA51F5">
        <w:t xml:space="preserve"> </w:t>
      </w:r>
      <w:r w:rsidR="00FA51F5">
        <w:rPr>
          <w:rFonts w:hint="eastAsia"/>
        </w:rPr>
        <w:t>대대적인 조직 개편</w:t>
      </w:r>
    </w:p>
    <w:tbl>
      <w:tblPr>
        <w:tblStyle w:val="TableNormal"/>
        <w:tblW w:w="0" w:type="auto"/>
        <w:tblLook w:val="01E0" w:firstRow="1" w:lastRow="1" w:firstColumn="1" w:lastColumn="1" w:noHBand="0" w:noVBand="0"/>
      </w:tblPr>
      <w:tblGrid>
        <w:gridCol w:w="6945"/>
      </w:tblGrid>
      <w:tr w:rsidR="0083447B" w14:paraId="6F059628" w14:textId="77777777" w:rsidTr="0083447B">
        <w:trPr>
          <w:trHeight w:val="3175"/>
        </w:trPr>
        <w:tc>
          <w:tcPr>
            <w:tcW w:w="694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CFE19EC" w14:textId="2C2E73D1" w:rsidR="0083447B" w:rsidRDefault="0083447B" w:rsidP="0083447B">
            <w:pPr>
              <w:pStyle w:val="ac"/>
              <w:jc w:val="center"/>
              <w:rPr>
                <w:noProof/>
                <w:lang w:eastAsia="ko-KR"/>
              </w:rPr>
            </w:pPr>
          </w:p>
          <w:p w14:paraId="1B3559B0" w14:textId="77777777" w:rsidR="0083447B" w:rsidRDefault="0083447B" w:rsidP="0083447B">
            <w:pPr>
              <w:pStyle w:val="ac"/>
              <w:jc w:val="center"/>
              <w:rPr>
                <w:lang w:eastAsia="ko-KR"/>
              </w:rPr>
            </w:pPr>
            <w:r w:rsidRPr="00BC4B07">
              <w:rPr>
                <w:noProof/>
              </w:rPr>
              <w:drawing>
                <wp:inline distT="0" distB="0" distL="0" distR="0" wp14:anchorId="0EC46998" wp14:editId="2013B7AC">
                  <wp:extent cx="4148090" cy="2292350"/>
                  <wp:effectExtent l="0" t="0" r="5080" b="0"/>
                  <wp:docPr id="31" name="그림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81EFC8-5639-4935-A25B-39E2A10C34B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0">
                            <a:extLst>
                              <a:ext uri="{FF2B5EF4-FFF2-40B4-BE49-F238E27FC236}">
                                <a16:creationId xmlns:a16="http://schemas.microsoft.com/office/drawing/2014/main" id="{1781EFC8-5639-4935-A25B-39E2A10C34B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301" cy="232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E7E71" w14:textId="77777777" w:rsidR="0083447B" w:rsidRPr="0001697A" w:rsidRDefault="0083447B" w:rsidP="0083447B">
            <w:pPr>
              <w:pStyle w:val="ac"/>
              <w:jc w:val="center"/>
              <w:rPr>
                <w:lang w:eastAsia="ko-KR"/>
              </w:rPr>
            </w:pPr>
          </w:p>
        </w:tc>
      </w:tr>
      <w:tr w:rsidR="0083447B" w14:paraId="747A315B" w14:textId="77777777" w:rsidTr="0083447B">
        <w:trPr>
          <w:trHeight w:val="359"/>
        </w:trPr>
        <w:tc>
          <w:tcPr>
            <w:tcW w:w="6946" w:type="dxa"/>
            <w:tcBorders>
              <w:top w:val="single" w:sz="2" w:space="0" w:color="auto"/>
            </w:tcBorders>
          </w:tcPr>
          <w:p w14:paraId="445E65F5" w14:textId="77777777" w:rsidR="0083447B" w:rsidRDefault="0083447B" w:rsidP="0083447B">
            <w:pPr>
              <w:pStyle w:val="TableParagraph0"/>
              <w:spacing w:before="47" w:line="150" w:lineRule="atLeast"/>
              <w:ind w:right="5240"/>
              <w:jc w:val="left"/>
              <w:rPr>
                <w:sz w:val="12"/>
                <w:lang w:eastAsia="ko-KR"/>
              </w:rPr>
            </w:pPr>
            <w:r>
              <w:rPr>
                <w:spacing w:val="-1"/>
                <w:sz w:val="12"/>
                <w:lang w:eastAsia="ko-KR"/>
              </w:rPr>
              <w:t>자료:</w:t>
            </w:r>
            <w:r>
              <w:rPr>
                <w:spacing w:val="4"/>
                <w:sz w:val="12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2"/>
                <w:lang w:eastAsia="ko-KR"/>
              </w:rPr>
              <w:t>하이브</w:t>
            </w:r>
            <w:proofErr w:type="spellEnd"/>
            <w:r>
              <w:rPr>
                <w:rFonts w:hint="eastAsia"/>
                <w:sz w:val="12"/>
                <w:lang w:eastAsia="ko-KR"/>
              </w:rPr>
              <w:t>,</w:t>
            </w:r>
            <w:r>
              <w:rPr>
                <w:sz w:val="12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2"/>
                <w:lang w:eastAsia="ko-KR"/>
              </w:rPr>
              <w:t>본팀제작</w:t>
            </w:r>
            <w:proofErr w:type="spellEnd"/>
            <w:r>
              <w:rPr>
                <w:rFonts w:hint="eastAsia"/>
                <w:sz w:val="12"/>
                <w:lang w:eastAsia="ko-KR"/>
              </w:rPr>
              <w:t xml:space="preserve"> </w:t>
            </w:r>
          </w:p>
        </w:tc>
      </w:tr>
    </w:tbl>
    <w:p w14:paraId="1DC99F45" w14:textId="77777777" w:rsidR="00574E07" w:rsidRDefault="00574E07" w:rsidP="00F81CD8">
      <w:pPr>
        <w:pStyle w:val="TableParagraph0"/>
        <w:ind w:right="220"/>
      </w:pPr>
      <w:r>
        <w:br w:type="page"/>
      </w:r>
    </w:p>
    <w:p w14:paraId="7CF58423" w14:textId="77777777" w:rsidR="00C33CF0" w:rsidRPr="001F7DA3" w:rsidRDefault="00C33CF0" w:rsidP="00C33CF0">
      <w:pPr>
        <w:pStyle w:val="1"/>
      </w:pPr>
    </w:p>
    <w:p w14:paraId="71DB3EAE" w14:textId="77777777" w:rsidR="00C33CF0" w:rsidRPr="001F7DA3" w:rsidRDefault="00C33CF0" w:rsidP="00C33CF0">
      <w:pPr>
        <w:pStyle w:val="1"/>
      </w:pPr>
    </w:p>
    <w:p w14:paraId="2BB3BC93" w14:textId="77777777" w:rsidR="001D5453" w:rsidRDefault="001D5453" w:rsidP="001D5453">
      <w:pPr>
        <w:pStyle w:val="10"/>
      </w:pPr>
      <w:r w:rsidRPr="00A943D4">
        <w:t>III</w:t>
      </w:r>
      <w:r>
        <w:rPr>
          <w:rFonts w:hint="eastAsia"/>
        </w:rPr>
        <w:t xml:space="preserve">. </w:t>
      </w:r>
      <w:r w:rsidRPr="00E33D03">
        <w:rPr>
          <w:rFonts w:hint="eastAsia"/>
        </w:rPr>
        <w:t>HYBE의 개편된 Business</w:t>
      </w:r>
    </w:p>
    <w:p w14:paraId="29561737" w14:textId="77777777" w:rsidR="001D5453" w:rsidRDefault="001D5453" w:rsidP="001D5453">
      <w:pPr>
        <w:pStyle w:val="2"/>
      </w:pPr>
      <w:r>
        <w:rPr>
          <w:rFonts w:hint="eastAsia"/>
        </w:rPr>
        <w:t xml:space="preserve">1. </w:t>
      </w:r>
      <w:r w:rsidRPr="00CC2359">
        <w:rPr>
          <w:rFonts w:hint="eastAsia"/>
        </w:rPr>
        <w:t>레이블: 코로나로 인한 매출하락은 이제 그만</w:t>
      </w:r>
    </w:p>
    <w:p w14:paraId="66C55B37" w14:textId="77777777" w:rsidR="001D5453" w:rsidRDefault="001D5453" w:rsidP="001D5453">
      <w:pPr>
        <w:pStyle w:val="a9"/>
      </w:pPr>
      <w:r>
        <w:rPr>
          <w:rFonts w:hint="eastAsia"/>
        </w:rPr>
        <w:t>1) 제목</w:t>
      </w:r>
    </w:p>
    <w:p w14:paraId="3C493CB3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요약1,</w:t>
      </w:r>
    </w:p>
    <w:p w14:paraId="60AA7232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요약2,</w:t>
      </w:r>
    </w:p>
    <w:p w14:paraId="05EBD9D6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요약3</w:t>
      </w:r>
    </w:p>
    <w:p w14:paraId="441088E9" w14:textId="77777777" w:rsidR="001D5453" w:rsidRDefault="001D5453" w:rsidP="001D5453">
      <w:pPr>
        <w:pStyle w:val="a7"/>
        <w:framePr w:wrap="around"/>
      </w:pPr>
    </w:p>
    <w:p w14:paraId="496125E4" w14:textId="77777777" w:rsidR="001D5453" w:rsidRPr="005138F0" w:rsidRDefault="001D5453" w:rsidP="001D5453">
      <w:pPr>
        <w:pStyle w:val="1"/>
      </w:pPr>
      <w:r>
        <w:rPr>
          <w:rFonts w:hint="eastAsia"/>
        </w:rPr>
        <w:t>본문</w:t>
      </w:r>
    </w:p>
    <w:p w14:paraId="17C5DD0C" w14:textId="77777777" w:rsidR="00C33CF0" w:rsidRPr="001D5453" w:rsidRDefault="00C33CF0" w:rsidP="00C33CF0">
      <w:pPr>
        <w:pStyle w:val="1"/>
      </w:pPr>
    </w:p>
    <w:p w14:paraId="1CBDC9D0" w14:textId="37F9ED78" w:rsidR="00C33CF0" w:rsidRDefault="00C33CF0" w:rsidP="00C33CF0">
      <w:pPr>
        <w:pStyle w:val="1"/>
      </w:pPr>
    </w:p>
    <w:p w14:paraId="37F3E9BC" w14:textId="77777777" w:rsidR="00C33CF0" w:rsidRDefault="00C33CF0" w:rsidP="00C33CF0">
      <w:pPr>
        <w:pStyle w:val="1"/>
      </w:pPr>
    </w:p>
    <w:p w14:paraId="235A9B7A" w14:textId="77777777" w:rsidR="00C33CF0" w:rsidRPr="00200C9F" w:rsidRDefault="00C33CF0" w:rsidP="00C33CF0">
      <w:pPr>
        <w:pStyle w:val="af0"/>
      </w:pPr>
    </w:p>
    <w:p w14:paraId="40C09039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103790EC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5EFE4F34" w14:textId="77777777" w:rsidR="00C33CF0" w:rsidRPr="001F7DA3" w:rsidRDefault="00C33CF0" w:rsidP="00C33CF0">
      <w:pPr>
        <w:pStyle w:val="1"/>
      </w:pPr>
    </w:p>
    <w:p w14:paraId="4CC54727" w14:textId="53C80B77" w:rsidR="00C33CF0" w:rsidRDefault="00C33CF0" w:rsidP="00C33CF0">
      <w:pPr>
        <w:pStyle w:val="2"/>
      </w:pPr>
      <w:r>
        <w:rPr>
          <w:rFonts w:hint="eastAsia"/>
        </w:rPr>
        <w:t xml:space="preserve">1. </w:t>
      </w:r>
      <w:r w:rsidR="00CC2359" w:rsidRPr="00CC2359">
        <w:rPr>
          <w:rFonts w:hint="eastAsia"/>
        </w:rPr>
        <w:t>레이블: 코로나로 인한 매출하락은 이제 그만</w:t>
      </w:r>
    </w:p>
    <w:p w14:paraId="474778F6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1BF84E62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1FE3D75A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02C951B2" w14:textId="13756D8E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1AF8ACA4" w14:textId="77777777" w:rsidR="009E3E3A" w:rsidRDefault="009E3E3A" w:rsidP="00C33CF0">
      <w:pPr>
        <w:pStyle w:val="a7"/>
        <w:framePr w:wrap="around"/>
      </w:pPr>
    </w:p>
    <w:p w14:paraId="004FBD69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0E220AEA" w14:textId="77777777" w:rsidR="00C33CF0" w:rsidRPr="008A4A02" w:rsidRDefault="00C33CF0" w:rsidP="00C33CF0">
      <w:pPr>
        <w:pStyle w:val="1"/>
      </w:pPr>
    </w:p>
    <w:p w14:paraId="4B096C19" w14:textId="77777777" w:rsidR="00C33CF0" w:rsidRDefault="00C33CF0" w:rsidP="00C33CF0">
      <w:pPr>
        <w:pStyle w:val="1"/>
      </w:pPr>
    </w:p>
    <w:p w14:paraId="4384D466" w14:textId="77777777" w:rsidR="00C33CF0" w:rsidRDefault="00C33CF0" w:rsidP="00C33CF0">
      <w:pPr>
        <w:pStyle w:val="1"/>
      </w:pPr>
    </w:p>
    <w:p w14:paraId="59D5144F" w14:textId="77777777" w:rsidR="00C33CF0" w:rsidRDefault="00C33CF0" w:rsidP="00C33CF0">
      <w:pPr>
        <w:pStyle w:val="1"/>
      </w:pPr>
    </w:p>
    <w:p w14:paraId="5E7910EF" w14:textId="77777777" w:rsidR="00C33CF0" w:rsidRPr="00200C9F" w:rsidRDefault="00C33CF0" w:rsidP="00C33CF0">
      <w:pPr>
        <w:pStyle w:val="af0"/>
      </w:pPr>
    </w:p>
    <w:p w14:paraId="50CA31BA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47C421E5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368B33CA" w14:textId="77777777" w:rsidR="00C33CF0" w:rsidRPr="001F7DA3" w:rsidRDefault="00C33CF0" w:rsidP="00C33CF0">
      <w:pPr>
        <w:pStyle w:val="1"/>
      </w:pPr>
    </w:p>
    <w:p w14:paraId="7E1E3408" w14:textId="77777777" w:rsidR="001D5453" w:rsidRDefault="001D5453" w:rsidP="001D5453">
      <w:pPr>
        <w:pStyle w:val="2"/>
      </w:pPr>
      <w:r>
        <w:rPr>
          <w:rFonts w:hint="eastAsia"/>
        </w:rPr>
        <w:t>2.</w:t>
      </w:r>
      <w:r w:rsidRPr="00CC2359">
        <w:rPr>
          <w:rFonts w:hint="eastAsia"/>
        </w:rPr>
        <w:t xml:space="preserve"> 솔루션: 매년 200% 이상의 매출 성장</w:t>
      </w:r>
    </w:p>
    <w:p w14:paraId="161CBE4E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67BD8443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6C87EB95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3565ACE3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18A660C0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41DA68E3" w14:textId="77777777" w:rsidR="00C33CF0" w:rsidRPr="008A4A02" w:rsidRDefault="00C33CF0" w:rsidP="00C33CF0">
      <w:pPr>
        <w:pStyle w:val="1"/>
      </w:pPr>
    </w:p>
    <w:p w14:paraId="72F69CB6" w14:textId="77777777" w:rsidR="00C33CF0" w:rsidRDefault="00C33CF0" w:rsidP="00C33CF0">
      <w:pPr>
        <w:pStyle w:val="1"/>
      </w:pPr>
    </w:p>
    <w:p w14:paraId="79E6E08F" w14:textId="77777777" w:rsidR="00C33CF0" w:rsidRPr="001D5453" w:rsidRDefault="00C33CF0" w:rsidP="00C33CF0">
      <w:pPr>
        <w:pStyle w:val="1"/>
      </w:pPr>
    </w:p>
    <w:p w14:paraId="2941C443" w14:textId="77777777" w:rsidR="00C33CF0" w:rsidRDefault="00C33CF0" w:rsidP="00C33CF0">
      <w:pPr>
        <w:pStyle w:val="1"/>
      </w:pPr>
    </w:p>
    <w:p w14:paraId="5B1310FC" w14:textId="77777777" w:rsidR="00C33CF0" w:rsidRPr="00200C9F" w:rsidRDefault="00C33CF0" w:rsidP="00C33CF0">
      <w:pPr>
        <w:pStyle w:val="af0"/>
      </w:pPr>
    </w:p>
    <w:p w14:paraId="402709FE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71AB87CF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057F7ACD" w14:textId="77777777" w:rsidR="00C33CF0" w:rsidRPr="001F7DA3" w:rsidRDefault="00C33CF0" w:rsidP="00C33CF0">
      <w:pPr>
        <w:pStyle w:val="1"/>
      </w:pPr>
    </w:p>
    <w:p w14:paraId="2AB60893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2473B5E9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06168291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289B9CC4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74D9C57F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617A7F1D" w14:textId="77777777" w:rsidR="00C33CF0" w:rsidRPr="008A4A02" w:rsidRDefault="00C33CF0" w:rsidP="00C33CF0">
      <w:pPr>
        <w:pStyle w:val="1"/>
      </w:pPr>
    </w:p>
    <w:p w14:paraId="336B5D9E" w14:textId="77777777" w:rsidR="00C33CF0" w:rsidRDefault="00C33CF0" w:rsidP="00C33CF0">
      <w:pPr>
        <w:pStyle w:val="1"/>
      </w:pPr>
    </w:p>
    <w:p w14:paraId="38F34752" w14:textId="77777777" w:rsidR="00C33CF0" w:rsidRDefault="00C33CF0" w:rsidP="00C33CF0">
      <w:pPr>
        <w:pStyle w:val="1"/>
      </w:pPr>
    </w:p>
    <w:p w14:paraId="6803F538" w14:textId="77777777" w:rsidR="00C33CF0" w:rsidRDefault="00C33CF0" w:rsidP="00C33CF0">
      <w:pPr>
        <w:pStyle w:val="1"/>
      </w:pPr>
    </w:p>
    <w:p w14:paraId="7AE35CC7" w14:textId="77777777" w:rsidR="00C33CF0" w:rsidRPr="00200C9F" w:rsidRDefault="00C33CF0" w:rsidP="00C33CF0">
      <w:pPr>
        <w:pStyle w:val="af0"/>
      </w:pPr>
    </w:p>
    <w:p w14:paraId="1D051E9E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51C6DA6A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7F6B2CA9" w14:textId="77777777" w:rsidR="00C33CF0" w:rsidRPr="001F7DA3" w:rsidRDefault="00C33CF0" w:rsidP="00C33CF0">
      <w:pPr>
        <w:pStyle w:val="1"/>
      </w:pPr>
    </w:p>
    <w:p w14:paraId="283FA66C" w14:textId="77777777" w:rsidR="001D5453" w:rsidRPr="00CC2359" w:rsidRDefault="001D5453" w:rsidP="001D5453">
      <w:pPr>
        <w:pStyle w:val="2"/>
      </w:pPr>
      <w:r w:rsidRPr="00CC2359">
        <w:rPr>
          <w:rFonts w:hint="eastAsia"/>
        </w:rPr>
        <w:t>3. 플랫폼: 먼 미래를 그리는 스케치 단계</w:t>
      </w:r>
    </w:p>
    <w:p w14:paraId="0C71EDA8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09B7087F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4DCDA808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65B42813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4B7253B1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7C0191A0" w14:textId="77777777" w:rsidR="00C33CF0" w:rsidRPr="008A4A02" w:rsidRDefault="00C33CF0" w:rsidP="00C33CF0">
      <w:pPr>
        <w:pStyle w:val="1"/>
      </w:pPr>
    </w:p>
    <w:p w14:paraId="633CAFA4" w14:textId="77777777" w:rsidR="00C33CF0" w:rsidRDefault="00C33CF0" w:rsidP="00C33CF0">
      <w:pPr>
        <w:pStyle w:val="1"/>
      </w:pPr>
    </w:p>
    <w:p w14:paraId="2A2B24FC" w14:textId="77777777" w:rsidR="00C33CF0" w:rsidRDefault="00C33CF0" w:rsidP="00C33CF0">
      <w:pPr>
        <w:pStyle w:val="1"/>
      </w:pPr>
    </w:p>
    <w:p w14:paraId="54369B6E" w14:textId="77777777" w:rsidR="00C33CF0" w:rsidRDefault="00C33CF0" w:rsidP="00C33CF0">
      <w:pPr>
        <w:pStyle w:val="1"/>
      </w:pPr>
    </w:p>
    <w:p w14:paraId="4DF5BA87" w14:textId="77777777" w:rsidR="00C33CF0" w:rsidRPr="00200C9F" w:rsidRDefault="00C33CF0" w:rsidP="00C33CF0">
      <w:pPr>
        <w:pStyle w:val="af0"/>
      </w:pPr>
    </w:p>
    <w:p w14:paraId="639C7175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7F35CF01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6701B8A3" w14:textId="77777777" w:rsidR="00C33CF0" w:rsidRPr="001F7DA3" w:rsidRDefault="00C33CF0" w:rsidP="00C33CF0">
      <w:pPr>
        <w:pStyle w:val="1"/>
      </w:pPr>
    </w:p>
    <w:p w14:paraId="02F9DDBD" w14:textId="77777777" w:rsidR="00C33CF0" w:rsidRDefault="00C33CF0" w:rsidP="00C33CF0">
      <w:pPr>
        <w:pStyle w:val="a9"/>
      </w:pPr>
      <w:r>
        <w:rPr>
          <w:rFonts w:hint="eastAsia"/>
        </w:rPr>
        <w:t>1) 제목</w:t>
      </w:r>
    </w:p>
    <w:p w14:paraId="46BC3CEE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요약1,</w:t>
      </w:r>
    </w:p>
    <w:p w14:paraId="3E7A42D1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요약2,</w:t>
      </w:r>
    </w:p>
    <w:p w14:paraId="736219EC" w14:textId="77777777" w:rsidR="00C33CF0" w:rsidRDefault="00C33CF0" w:rsidP="00C33CF0">
      <w:pPr>
        <w:pStyle w:val="a7"/>
        <w:framePr w:wrap="around"/>
      </w:pPr>
      <w:r>
        <w:rPr>
          <w:rFonts w:hint="eastAsia"/>
        </w:rPr>
        <w:t>요약3</w:t>
      </w:r>
    </w:p>
    <w:p w14:paraId="15897650" w14:textId="77777777" w:rsidR="00C33CF0" w:rsidRPr="005138F0" w:rsidRDefault="00C33CF0" w:rsidP="00C33CF0">
      <w:pPr>
        <w:pStyle w:val="1"/>
      </w:pPr>
      <w:r>
        <w:rPr>
          <w:rFonts w:hint="eastAsia"/>
        </w:rPr>
        <w:t>본문</w:t>
      </w:r>
    </w:p>
    <w:p w14:paraId="558C8D0A" w14:textId="77777777" w:rsidR="00C33CF0" w:rsidRPr="008A4A02" w:rsidRDefault="00C33CF0" w:rsidP="00C33CF0">
      <w:pPr>
        <w:pStyle w:val="1"/>
      </w:pPr>
    </w:p>
    <w:p w14:paraId="0C0B9865" w14:textId="77777777" w:rsidR="00C33CF0" w:rsidRDefault="00C33CF0" w:rsidP="00C33CF0">
      <w:pPr>
        <w:pStyle w:val="1"/>
      </w:pPr>
    </w:p>
    <w:p w14:paraId="33E2136A" w14:textId="77777777" w:rsidR="00C33CF0" w:rsidRDefault="00C33CF0" w:rsidP="00C33CF0">
      <w:pPr>
        <w:pStyle w:val="1"/>
      </w:pPr>
    </w:p>
    <w:p w14:paraId="030F903F" w14:textId="77777777" w:rsidR="00C33CF0" w:rsidRDefault="00C33CF0" w:rsidP="00C33CF0">
      <w:pPr>
        <w:pStyle w:val="1"/>
      </w:pPr>
    </w:p>
    <w:p w14:paraId="071D5FFC" w14:textId="77777777" w:rsidR="00C33CF0" w:rsidRPr="00200C9F" w:rsidRDefault="00C33CF0" w:rsidP="00C33CF0">
      <w:pPr>
        <w:pStyle w:val="af0"/>
      </w:pPr>
    </w:p>
    <w:p w14:paraId="6D105352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4FDAB766" w14:textId="77777777" w:rsidR="00574E07" w:rsidRDefault="00574E07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0CF808A4" w14:textId="77777777" w:rsidR="00C33CF0" w:rsidRPr="001F7DA3" w:rsidRDefault="00C33CF0" w:rsidP="00C33CF0">
      <w:pPr>
        <w:pStyle w:val="1"/>
      </w:pPr>
    </w:p>
    <w:p w14:paraId="53E9CF92" w14:textId="77777777" w:rsidR="001D5453" w:rsidRDefault="001D5453" w:rsidP="001D5453">
      <w:pPr>
        <w:pStyle w:val="10"/>
      </w:pPr>
      <w:r w:rsidRPr="00A943D4">
        <w:t>IV</w:t>
      </w:r>
      <w:r>
        <w:rPr>
          <w:rFonts w:hint="eastAsia"/>
        </w:rPr>
        <w:t xml:space="preserve">. </w:t>
      </w:r>
      <w:r w:rsidRPr="00FC5BC8">
        <w:t>2022 HYBE Preview</w:t>
      </w:r>
    </w:p>
    <w:p w14:paraId="4BCCFB71" w14:textId="77777777" w:rsidR="001D5453" w:rsidRDefault="001D5453" w:rsidP="001D5453">
      <w:pPr>
        <w:pStyle w:val="2"/>
      </w:pPr>
      <w:r>
        <w:rPr>
          <w:rFonts w:hint="eastAsia"/>
        </w:rPr>
        <w:t>1. 제목</w:t>
      </w:r>
    </w:p>
    <w:p w14:paraId="11D6EB01" w14:textId="77777777" w:rsidR="001D5453" w:rsidRDefault="001D5453" w:rsidP="001D5453">
      <w:pPr>
        <w:pStyle w:val="a9"/>
      </w:pPr>
      <w:r>
        <w:rPr>
          <w:rFonts w:hint="eastAsia"/>
        </w:rPr>
        <w:t>1) 제목</w:t>
      </w:r>
    </w:p>
    <w:p w14:paraId="7D024DBE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요약1,</w:t>
      </w:r>
    </w:p>
    <w:p w14:paraId="5C6D5DB2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요약2,</w:t>
      </w:r>
    </w:p>
    <w:p w14:paraId="6AB05040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요약3</w:t>
      </w:r>
    </w:p>
    <w:p w14:paraId="0903983F" w14:textId="77777777" w:rsidR="001D5453" w:rsidRPr="005138F0" w:rsidRDefault="001D5453" w:rsidP="001D5453">
      <w:pPr>
        <w:pStyle w:val="1"/>
      </w:pPr>
      <w:r>
        <w:rPr>
          <w:rFonts w:hint="eastAsia"/>
        </w:rPr>
        <w:t>본문</w:t>
      </w:r>
    </w:p>
    <w:p w14:paraId="4A4C3BEA" w14:textId="77777777" w:rsidR="00C33CF0" w:rsidRPr="001D5453" w:rsidRDefault="00C33CF0" w:rsidP="00C33CF0">
      <w:pPr>
        <w:pStyle w:val="1"/>
      </w:pPr>
    </w:p>
    <w:p w14:paraId="69A3672F" w14:textId="77777777" w:rsidR="00C33CF0" w:rsidRPr="00200C9F" w:rsidRDefault="00C33CF0" w:rsidP="00C33CF0">
      <w:pPr>
        <w:pStyle w:val="af0"/>
      </w:pPr>
    </w:p>
    <w:p w14:paraId="5347EDCA" w14:textId="77777777" w:rsidR="00C33CF0" w:rsidRDefault="00C33CF0">
      <w:pPr>
        <w:widowControl/>
        <w:wordWrap/>
        <w:autoSpaceDE/>
        <w:autoSpaceDN/>
        <w:adjustRightInd/>
        <w:snapToGrid/>
        <w:spacing w:after="200" w:line="276" w:lineRule="auto"/>
      </w:pPr>
    </w:p>
    <w:p w14:paraId="334CB78A" w14:textId="77777777" w:rsidR="00C33CF0" w:rsidRDefault="00C33CF0">
      <w:pPr>
        <w:widowControl/>
        <w:wordWrap/>
        <w:autoSpaceDE/>
        <w:autoSpaceDN/>
        <w:adjustRightInd/>
        <w:snapToGrid/>
        <w:spacing w:after="200" w:line="276" w:lineRule="auto"/>
      </w:pPr>
      <w:r>
        <w:br w:type="page"/>
      </w:r>
    </w:p>
    <w:p w14:paraId="60D0CBB0" w14:textId="77777777" w:rsidR="00AC5F93" w:rsidRPr="001F7DA3" w:rsidRDefault="00AC5F93" w:rsidP="00AC5F93">
      <w:pPr>
        <w:pStyle w:val="1"/>
      </w:pPr>
    </w:p>
    <w:p w14:paraId="45231147" w14:textId="77777777" w:rsidR="00AC5F93" w:rsidRPr="001F7DA3" w:rsidRDefault="00AC5F93" w:rsidP="00AC5F93">
      <w:pPr>
        <w:pStyle w:val="1"/>
      </w:pPr>
    </w:p>
    <w:p w14:paraId="4B5F0E5E" w14:textId="77777777" w:rsidR="00AC5F93" w:rsidRDefault="00AC5F93" w:rsidP="00AC5F93">
      <w:pPr>
        <w:pStyle w:val="2"/>
      </w:pPr>
      <w:r>
        <w:rPr>
          <w:rFonts w:hint="eastAsia"/>
        </w:rPr>
        <w:t>1. 제목</w:t>
      </w:r>
    </w:p>
    <w:p w14:paraId="18B701CB" w14:textId="77777777" w:rsidR="00AC5F93" w:rsidRDefault="00AC5F93" w:rsidP="00AC5F93">
      <w:pPr>
        <w:pStyle w:val="a9"/>
      </w:pPr>
      <w:r>
        <w:rPr>
          <w:rFonts w:hint="eastAsia"/>
        </w:rPr>
        <w:t>1) 제목</w:t>
      </w:r>
    </w:p>
    <w:p w14:paraId="3FCC93D3" w14:textId="77777777" w:rsidR="00AC5F93" w:rsidRDefault="00AC5F93" w:rsidP="00AC5F93">
      <w:pPr>
        <w:pStyle w:val="a7"/>
        <w:framePr w:wrap="around"/>
      </w:pPr>
      <w:r>
        <w:rPr>
          <w:rFonts w:hint="eastAsia"/>
        </w:rPr>
        <w:t>요약1,</w:t>
      </w:r>
    </w:p>
    <w:p w14:paraId="264FDFA5" w14:textId="77777777" w:rsidR="00AC5F93" w:rsidRDefault="00AC5F93" w:rsidP="00AC5F93">
      <w:pPr>
        <w:pStyle w:val="a7"/>
        <w:framePr w:wrap="around"/>
      </w:pPr>
      <w:r>
        <w:rPr>
          <w:rFonts w:hint="eastAsia"/>
        </w:rPr>
        <w:t>요약2,</w:t>
      </w:r>
    </w:p>
    <w:p w14:paraId="6143762F" w14:textId="77777777" w:rsidR="00AC5F93" w:rsidRDefault="00AC5F93" w:rsidP="00AC5F93">
      <w:pPr>
        <w:pStyle w:val="a7"/>
        <w:framePr w:wrap="around"/>
      </w:pPr>
      <w:r>
        <w:rPr>
          <w:rFonts w:hint="eastAsia"/>
        </w:rPr>
        <w:t>요약3</w:t>
      </w:r>
    </w:p>
    <w:p w14:paraId="7419E095" w14:textId="77777777" w:rsidR="00AC5F93" w:rsidRPr="005138F0" w:rsidRDefault="00AC5F93" w:rsidP="00AC5F93">
      <w:pPr>
        <w:pStyle w:val="1"/>
      </w:pPr>
      <w:r>
        <w:rPr>
          <w:rFonts w:hint="eastAsia"/>
        </w:rPr>
        <w:t>본문</w:t>
      </w:r>
    </w:p>
    <w:p w14:paraId="1FC9A978" w14:textId="77777777" w:rsidR="00AC5F93" w:rsidRDefault="00AC5F93" w:rsidP="00AC5F93">
      <w:pPr>
        <w:pStyle w:val="1"/>
      </w:pPr>
    </w:p>
    <w:p w14:paraId="191B25C9" w14:textId="0CB617D3" w:rsidR="00435552" w:rsidRDefault="00435552">
      <w:pPr>
        <w:widowControl/>
        <w:wordWrap/>
        <w:autoSpaceDE/>
        <w:autoSpaceDN/>
        <w:adjustRightInd/>
        <w:snapToGrid/>
        <w:spacing w:after="200" w:line="276" w:lineRule="auto"/>
        <w:rPr>
          <w:rFonts w:ascii="HY신명조" w:eastAsia="HY신명조" w:hAnsi="Times New Roman" w:cs="Times New Roman"/>
          <w:spacing w:val="-10"/>
          <w:w w:val="94"/>
          <w:sz w:val="22"/>
          <w:szCs w:val="12"/>
        </w:rPr>
      </w:pPr>
      <w:r>
        <w:br w:type="page"/>
      </w:r>
    </w:p>
    <w:p w14:paraId="41854CF0" w14:textId="5E09B325" w:rsidR="00C13C22" w:rsidRDefault="00C13C22" w:rsidP="00C13C22">
      <w:pPr>
        <w:pStyle w:val="1"/>
      </w:pPr>
    </w:p>
    <w:p w14:paraId="3BA4E87F" w14:textId="15447E02" w:rsidR="001D5453" w:rsidRDefault="001D5453" w:rsidP="001D5453">
      <w:pPr>
        <w:pStyle w:val="2"/>
      </w:pPr>
      <w:r>
        <w:rPr>
          <w:rFonts w:hint="eastAsia"/>
        </w:rPr>
        <w:t>1. 리스크 요인</w:t>
      </w:r>
    </w:p>
    <w:p w14:paraId="4A7E6632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요약1,</w:t>
      </w:r>
    </w:p>
    <w:p w14:paraId="6E236181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요약2,</w:t>
      </w:r>
    </w:p>
    <w:p w14:paraId="5E608DCB" w14:textId="77777777" w:rsidR="001D5453" w:rsidRDefault="001D5453" w:rsidP="001D5453">
      <w:pPr>
        <w:pStyle w:val="a7"/>
        <w:framePr w:wrap="around"/>
      </w:pPr>
      <w:r>
        <w:rPr>
          <w:rFonts w:hint="eastAsia"/>
        </w:rPr>
        <w:t>요약3</w:t>
      </w:r>
    </w:p>
    <w:p w14:paraId="392C8F5F" w14:textId="77777777" w:rsidR="001D5453" w:rsidRPr="005138F0" w:rsidRDefault="001D5453" w:rsidP="001D5453">
      <w:pPr>
        <w:pStyle w:val="1"/>
      </w:pPr>
      <w:r>
        <w:rPr>
          <w:rFonts w:hint="eastAsia"/>
        </w:rPr>
        <w:t>본문</w:t>
      </w:r>
    </w:p>
    <w:p w14:paraId="7D84F531" w14:textId="77777777" w:rsidR="001D5453" w:rsidRDefault="001D5453" w:rsidP="001D5453">
      <w:pPr>
        <w:pStyle w:val="1"/>
      </w:pPr>
    </w:p>
    <w:p w14:paraId="352A87B5" w14:textId="70BF5627" w:rsidR="001D5453" w:rsidRDefault="001D5453" w:rsidP="00C13C22">
      <w:pPr>
        <w:pStyle w:val="1"/>
      </w:pPr>
    </w:p>
    <w:p w14:paraId="77591205" w14:textId="2F1553C3" w:rsidR="001D5453" w:rsidRDefault="001D5453" w:rsidP="00C13C22">
      <w:pPr>
        <w:pStyle w:val="1"/>
      </w:pPr>
    </w:p>
    <w:p w14:paraId="603B22C0" w14:textId="57B10175" w:rsidR="001D5453" w:rsidRDefault="001D5453" w:rsidP="00C13C22">
      <w:pPr>
        <w:pStyle w:val="1"/>
      </w:pPr>
    </w:p>
    <w:p w14:paraId="3C91B9F3" w14:textId="3D976DF4" w:rsidR="001D5453" w:rsidRDefault="001D5453" w:rsidP="00C13C22">
      <w:pPr>
        <w:pStyle w:val="1"/>
      </w:pPr>
    </w:p>
    <w:p w14:paraId="7561F8D6" w14:textId="4A9429B8" w:rsidR="001D5453" w:rsidRDefault="001D5453" w:rsidP="00C13C22">
      <w:pPr>
        <w:pStyle w:val="1"/>
      </w:pPr>
    </w:p>
    <w:p w14:paraId="31115AFA" w14:textId="01DBE837" w:rsidR="001D5453" w:rsidRDefault="001D5453" w:rsidP="00C13C22">
      <w:pPr>
        <w:pStyle w:val="1"/>
      </w:pPr>
    </w:p>
    <w:p w14:paraId="6C682CB7" w14:textId="73886529" w:rsidR="001D5453" w:rsidRDefault="001D5453" w:rsidP="00C13C22">
      <w:pPr>
        <w:pStyle w:val="1"/>
      </w:pPr>
    </w:p>
    <w:p w14:paraId="529DD067" w14:textId="0B50D8A9" w:rsidR="001D5453" w:rsidRDefault="001D5453" w:rsidP="00C13C22">
      <w:pPr>
        <w:pStyle w:val="1"/>
      </w:pPr>
    </w:p>
    <w:p w14:paraId="37948BAF" w14:textId="58BF8C91" w:rsidR="001D5453" w:rsidRDefault="001D5453" w:rsidP="00C13C22">
      <w:pPr>
        <w:pStyle w:val="1"/>
      </w:pPr>
    </w:p>
    <w:p w14:paraId="47808844" w14:textId="28F880A1" w:rsidR="001D5453" w:rsidRDefault="001D5453" w:rsidP="00C13C22">
      <w:pPr>
        <w:pStyle w:val="1"/>
      </w:pPr>
    </w:p>
    <w:p w14:paraId="18988E0C" w14:textId="77777777" w:rsidR="001D5453" w:rsidRPr="00C13C22" w:rsidRDefault="001D5453" w:rsidP="00C13C22">
      <w:pPr>
        <w:pStyle w:val="1"/>
      </w:pPr>
    </w:p>
    <w:p w14:paraId="31E56084" w14:textId="77777777" w:rsidR="00C13C22" w:rsidRPr="002F13B7" w:rsidRDefault="00C13C22" w:rsidP="00C13C22">
      <w:pPr>
        <w:spacing w:after="200" w:line="280" w:lineRule="exact"/>
        <w:rPr>
          <w:rFonts w:ascii="HY견고딕" w:eastAsia="HY견고딕" w:hAnsi="Times New Roman"/>
          <w:spacing w:val="-6"/>
          <w:w w:val="98"/>
          <w:sz w:val="20"/>
          <w:szCs w:val="20"/>
        </w:rPr>
      </w:pPr>
      <w:r w:rsidRPr="002F13B7">
        <w:rPr>
          <w:rFonts w:ascii="HY견고딕" w:eastAsia="HY견고딕" w:hAnsi="Times New Roman" w:hint="eastAsia"/>
          <w:spacing w:val="-6"/>
          <w:w w:val="98"/>
          <w:sz w:val="20"/>
          <w:szCs w:val="20"/>
        </w:rPr>
        <w:t>기업개요 및 용어해설</w:t>
      </w:r>
    </w:p>
    <w:p w14:paraId="47B46CD0" w14:textId="77777777" w:rsidR="00C13C22" w:rsidRPr="002F13B7" w:rsidRDefault="00C13C22" w:rsidP="00C13C22">
      <w:pPr>
        <w:spacing w:after="60" w:line="280" w:lineRule="exact"/>
        <w:rPr>
          <w:rFonts w:ascii="HY견고딕" w:eastAsia="HY견고딕" w:hAnsi="Times New Roman"/>
          <w:spacing w:val="-6"/>
          <w:w w:val="98"/>
          <w:sz w:val="16"/>
          <w:szCs w:val="16"/>
        </w:rPr>
      </w:pPr>
      <w:r w:rsidRPr="002F13B7">
        <w:rPr>
          <w:rFonts w:ascii="HY견고딕" w:eastAsia="HY견고딕" w:hAnsi="Times New Roman" w:hint="eastAsia"/>
          <w:spacing w:val="-6"/>
          <w:w w:val="98"/>
          <w:sz w:val="16"/>
          <w:szCs w:val="16"/>
        </w:rPr>
        <w:t>■ 기업개요</w:t>
      </w:r>
    </w:p>
    <w:p w14:paraId="518F3192" w14:textId="0F9624A1" w:rsidR="00F969B9" w:rsidRDefault="00F969B9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proofErr w:type="spellStart"/>
      <w:r>
        <w:rPr>
          <w:rFonts w:ascii="HY중고딕" w:eastAsia="HY중고딕" w:hint="eastAsia"/>
          <w:spacing w:val="-6"/>
          <w:w w:val="98"/>
          <w:sz w:val="14"/>
          <w:szCs w:val="14"/>
        </w:rPr>
        <w:t>하이브는</w:t>
      </w:r>
      <w:proofErr w:type="spellEnd"/>
      <w:r>
        <w:rPr>
          <w:rFonts w:ascii="HY중고딕" w:eastAsia="HY중고딕" w:hint="eastAsia"/>
          <w:spacing w:val="-6"/>
          <w:w w:val="98"/>
          <w:sz w:val="14"/>
          <w:szCs w:val="14"/>
        </w:rPr>
        <w:t xml:space="preserve"> BTS,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>~~~~~~~~~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 xml:space="preserve">등의 유명 아티스트를 보유한 </w:t>
      </w:r>
      <w:proofErr w:type="spellStart"/>
      <w:r>
        <w:rPr>
          <w:rFonts w:ascii="HY중고딕" w:eastAsia="HY중고딕" w:hint="eastAsia"/>
          <w:spacing w:val="-6"/>
          <w:w w:val="98"/>
          <w:sz w:val="14"/>
          <w:szCs w:val="14"/>
        </w:rPr>
        <w:t>엔터테이먼트</w:t>
      </w:r>
      <w:proofErr w:type="spellEnd"/>
      <w:r>
        <w:rPr>
          <w:rFonts w:ascii="HY중고딕" w:eastAsia="HY중고딕" w:hint="eastAsia"/>
          <w:spacing w:val="-6"/>
          <w:w w:val="98"/>
          <w:sz w:val="14"/>
          <w:szCs w:val="14"/>
        </w:rPr>
        <w:t xml:space="preserve"> 회사다.</w:t>
      </w:r>
    </w:p>
    <w:p w14:paraId="0E07ECC3" w14:textId="7E817ACF" w:rsidR="00F969B9" w:rsidRDefault="00F969B9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r>
        <w:rPr>
          <w:rFonts w:ascii="HY중고딕" w:eastAsia="HY중고딕" w:hint="eastAsia"/>
          <w:spacing w:val="-6"/>
          <w:w w:val="98"/>
          <w:sz w:val="14"/>
          <w:szCs w:val="14"/>
        </w:rPr>
        <w:t>사업영역은 레이블,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>솔루션,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>
        <w:rPr>
          <w:rFonts w:ascii="HY중고딕" w:eastAsia="HY중고딕" w:hint="eastAsia"/>
          <w:spacing w:val="-6"/>
          <w:w w:val="98"/>
          <w:sz w:val="14"/>
          <w:szCs w:val="14"/>
        </w:rPr>
        <w:t>플랫폼 3개</w:t>
      </w:r>
    </w:p>
    <w:p w14:paraId="6F0268E6" w14:textId="77777777" w:rsidR="00F969B9" w:rsidRDefault="00F969B9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</w:p>
    <w:p w14:paraId="6FBF3EA0" w14:textId="7D6D8E8B" w:rsidR="00C13C22" w:rsidRPr="002F13B7" w:rsidRDefault="00C13C22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기업개요는 기업분석 보고서에 의무적으로 포함해야 합니다. 하드카피 인쇄물을 포함하여 프리뷰, 리뷰, 노트(코멘트 템플릿 제외)등 모든 종목보고서에 포함하여야 합니다.</w:t>
      </w:r>
    </w:p>
    <w:p w14:paraId="16D282E1" w14:textId="77777777" w:rsidR="00C13C22" w:rsidRPr="002F13B7" w:rsidRDefault="00C13C22" w:rsidP="00C13C22">
      <w:pPr>
        <w:spacing w:line="240" w:lineRule="atLeast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기업개요는 회사 소개, 주요사업 등을 7줄 이내로 요약하여 작성하시기 바랍니다.</w:t>
      </w:r>
    </w:p>
    <w:p w14:paraId="24F3A3DE" w14:textId="77777777" w:rsidR="00C13C22" w:rsidRPr="00C13C22" w:rsidRDefault="00C13C22" w:rsidP="00C13C22">
      <w:pPr>
        <w:pStyle w:val="1"/>
      </w:pPr>
    </w:p>
    <w:p w14:paraId="31E242FB" w14:textId="77777777" w:rsidR="00C13C22" w:rsidRPr="002F13B7" w:rsidRDefault="00C13C22" w:rsidP="00C13C22">
      <w:pPr>
        <w:spacing w:after="60" w:line="280" w:lineRule="exact"/>
        <w:rPr>
          <w:rFonts w:ascii="HY견고딕" w:eastAsia="HY견고딕" w:hAnsi="Times New Roman"/>
          <w:spacing w:val="-6"/>
          <w:w w:val="98"/>
          <w:sz w:val="16"/>
          <w:szCs w:val="16"/>
        </w:rPr>
      </w:pPr>
      <w:r w:rsidRPr="002F13B7">
        <w:rPr>
          <w:rFonts w:ascii="HY견고딕" w:eastAsia="HY견고딕" w:hAnsi="Times New Roman" w:hint="eastAsia"/>
          <w:spacing w:val="-6"/>
          <w:w w:val="98"/>
          <w:sz w:val="16"/>
          <w:szCs w:val="16"/>
        </w:rPr>
        <w:t>■ 용어해설</w:t>
      </w:r>
    </w:p>
    <w:p w14:paraId="50306E06" w14:textId="4E54E63D" w:rsidR="00C13C22" w:rsidRPr="002F13B7" w:rsidRDefault="00F969B9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proofErr w:type="spellStart"/>
      <w:r>
        <w:rPr>
          <w:rFonts w:ascii="HY중고딕" w:eastAsia="HY중고딕" w:hint="eastAsia"/>
          <w:spacing w:val="-6"/>
          <w:w w:val="98"/>
          <w:sz w:val="14"/>
          <w:szCs w:val="14"/>
        </w:rPr>
        <w:t>리오프닝</w:t>
      </w:r>
      <w:proofErr w:type="spellEnd"/>
      <w:r>
        <w:rPr>
          <w:rFonts w:ascii="HY중고딕" w:eastAsia="HY중고딕" w:hint="eastAsia"/>
          <w:spacing w:val="-6"/>
          <w:w w:val="98"/>
          <w:sz w:val="14"/>
          <w:szCs w:val="14"/>
        </w:rPr>
        <w:t>:</w:t>
      </w:r>
      <w:r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</w:p>
    <w:p w14:paraId="6CF9CA06" w14:textId="77777777" w:rsidR="00C13C22" w:rsidRPr="002F13B7" w:rsidRDefault="00C13C22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45C82CF5" w14:textId="77777777" w:rsidR="00C13C22" w:rsidRPr="002F13B7" w:rsidRDefault="00C13C22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2B7198AF" w14:textId="77777777" w:rsidR="00C13C22" w:rsidRPr="002F13B7" w:rsidRDefault="00C13C22" w:rsidP="00C13C22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3AD74431" w14:textId="466CE07F" w:rsidR="00435552" w:rsidRPr="001D5453" w:rsidRDefault="00C13C22" w:rsidP="00F841F5">
      <w:pPr>
        <w:pStyle w:val="af1"/>
        <w:numPr>
          <w:ilvl w:val="0"/>
          <w:numId w:val="1"/>
        </w:numPr>
        <w:spacing w:line="240" w:lineRule="atLeast"/>
        <w:ind w:leftChars="0" w:left="425" w:hanging="170"/>
        <w:rPr>
          <w:rFonts w:ascii="HY중고딕" w:eastAsia="HY중고딕"/>
          <w:spacing w:val="-6"/>
          <w:w w:val="98"/>
          <w:sz w:val="14"/>
          <w:szCs w:val="14"/>
        </w:rPr>
      </w:pP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KIS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용어해설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: Beyond No.1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고객과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함께하는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한국증권</w:t>
      </w:r>
      <w:r w:rsidRPr="002F13B7">
        <w:rPr>
          <w:rFonts w:ascii="HY중고딕" w:eastAsia="HY중고딕"/>
          <w:spacing w:val="-6"/>
          <w:w w:val="98"/>
          <w:sz w:val="14"/>
          <w:szCs w:val="14"/>
        </w:rPr>
        <w:t xml:space="preserve"> </w:t>
      </w:r>
      <w:r w:rsidRPr="002F13B7">
        <w:rPr>
          <w:rFonts w:ascii="HY중고딕" w:eastAsia="HY중고딕" w:hint="eastAsia"/>
          <w:spacing w:val="-6"/>
          <w:w w:val="98"/>
          <w:sz w:val="14"/>
          <w:szCs w:val="14"/>
        </w:rPr>
        <w:t>리서치</w:t>
      </w:r>
    </w:p>
    <w:p w14:paraId="6F5FE1BE" w14:textId="77777777" w:rsidR="00D04A13" w:rsidRDefault="00D04A13">
      <w:pPr>
        <w:widowControl/>
        <w:wordWrap/>
        <w:autoSpaceDE/>
        <w:autoSpaceDN/>
        <w:adjustRightInd/>
        <w:snapToGrid/>
        <w:spacing w:after="200" w:line="276" w:lineRule="auto"/>
        <w:rPr>
          <w:rFonts w:ascii="HY신명조" w:eastAsia="HY신명조" w:hAnsi="Times New Roman" w:cs="Times New Roman"/>
          <w:spacing w:val="-10"/>
          <w:w w:val="94"/>
          <w:sz w:val="22"/>
          <w:szCs w:val="12"/>
        </w:rPr>
      </w:pPr>
      <w:r>
        <w:br w:type="page"/>
      </w:r>
    </w:p>
    <w:p w14:paraId="4C641CF9" w14:textId="77777777" w:rsidR="00D04A13" w:rsidRPr="004F1668" w:rsidRDefault="00D04A13" w:rsidP="00D04A13">
      <w:pPr>
        <w:pStyle w:val="1"/>
      </w:pPr>
      <w:r>
        <w:rPr>
          <w:noProof/>
          <w:w w:val="10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727D9" wp14:editId="5FD4FEC4">
                <wp:simplePos x="0" y="0"/>
                <wp:positionH relativeFrom="column">
                  <wp:posOffset>1461135</wp:posOffset>
                </wp:positionH>
                <wp:positionV relativeFrom="page">
                  <wp:posOffset>1367790</wp:posOffset>
                </wp:positionV>
                <wp:extent cx="3048635" cy="4053205"/>
                <wp:effectExtent l="0" t="0" r="18415" b="4445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635" cy="405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78FF9" w14:textId="77777777" w:rsidR="00D04A13" w:rsidRPr="00307524" w:rsidRDefault="00D04A13" w:rsidP="00D04A13">
                            <w:pPr>
                              <w:pStyle w:val="a8"/>
                              <w:tabs>
                                <w:tab w:val="right" w:pos="4662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 w:rsidRPr="006E6F08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재무상태표</w:t>
                            </w:r>
                            <w:r w:rsidRPr="00307524">
                              <w:rPr>
                                <w:rFonts w:hint="eastAsia"/>
                              </w:rPr>
                              <w:tab/>
                            </w:r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 xml:space="preserve">(단위: </w:t>
                            </w:r>
                            <w:bookmarkStart w:id="37" w:name="Table2_Unit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십억원</w:t>
                            </w:r>
                            <w:bookmarkEnd w:id="37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tbl>
                            <w:tblPr>
                              <w:tblStyle w:val="aa"/>
                              <w:tblW w:w="4648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01"/>
                              <w:gridCol w:w="589"/>
                              <w:gridCol w:w="589"/>
                              <w:gridCol w:w="590"/>
                              <w:gridCol w:w="589"/>
                              <w:gridCol w:w="590"/>
                            </w:tblGrid>
                            <w:tr w:rsidR="00D04A13" w:rsidRPr="00E432FD" w14:paraId="547CD4DB" w14:textId="77777777" w:rsidTr="00B45EB9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1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460B34AC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38" w:name="Table2_Year" w:colFirst="1" w:colLast="5"/>
                                  <w:bookmarkStart w:id="39" w:name="Table2_YearT" w:colFirst="1" w:colLast="5"/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36F095EF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6B4B76F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1DEDED5A" w14:textId="28BD0F86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BB748DF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51736F2C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642BF0" w:rsidRPr="00E432FD" w14:paraId="431C9DAA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bottom w:val="nil"/>
                                  </w:tcBorders>
                                </w:tcPr>
                                <w:p w14:paraId="53FEC8A6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bookmarkStart w:id="40" w:name="Table2_DataT" w:colFirst="1" w:colLast="5"/>
                                  <w:bookmarkStart w:id="41" w:name="Table2_Data" w:colFirst="1" w:colLast="5"/>
                                  <w:bookmarkEnd w:id="38"/>
                                  <w:bookmarkEnd w:id="39"/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자산총계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0646224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363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5615F71D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1,924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23B5ED14" w14:textId="012CB8D4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 xml:space="preserve">4,729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1554CE11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</w:tcPr>
                                <w:p w14:paraId="717225AF" w14:textId="77777777" w:rsidR="00642BF0" w:rsidRPr="005A0822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6C66330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bottom w:val="nil"/>
                                  </w:tcBorders>
                                </w:tcPr>
                                <w:p w14:paraId="3BD95C99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유동자산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1CC22B4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295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6002360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1,389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FDE9296" w14:textId="4B006F79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2,003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28AA769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nil"/>
                                  </w:tcBorders>
                                </w:tcPr>
                                <w:p w14:paraId="2E950AA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C2D101B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D7FCF5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현금성자산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01018A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161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48E636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380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5878098" w14:textId="16925751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678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A5D008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CEA864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C7CBAAC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7CFA0E5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매출채권및기타채권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35C36C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96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3AF267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164AFAD" w14:textId="527E9588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185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EB45C0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83AA29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79F423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8123252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재고자산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216BD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632570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4420F38" w14:textId="4C738A59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83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54EC97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937FE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08F7076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3BC551A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비유동자산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B19C2D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654069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535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08CFAC9" w14:textId="1FCBF99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2,726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B7DD28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5015E6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5D0A3A6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9DA0694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투자자산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C3B3FF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810FB2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E7F277B" w14:textId="26B9CD22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1,123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F1A9B9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AD0884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4E75AA4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C6F7D6C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C2B89A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D4D8BF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3003018" w14:textId="20F111C9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87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941D1C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D19769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7FE0F202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1A8D32FA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무형자산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35E95BC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54732C5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288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179359C" w14:textId="5ED50CF5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1,330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20A955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6B10D5A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CF495B5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73B12A30" w14:textId="77777777" w:rsidR="00642BF0" w:rsidRPr="00812176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부채총계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EAC7031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189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858F246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726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3753459E" w14:textId="0C155C1C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 xml:space="preserve">1,842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0A27E3E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44D1BAB5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70F1FD2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E20266F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유동부채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26F367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175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F8900F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296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5F6009C" w14:textId="560F74F6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587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982302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27ED71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1D7750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A447C2D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매입채무및기타채무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05CAFB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ECE433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142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9F499B9" w14:textId="6584415F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233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BA2FC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C738B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6BE4781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1B1A8B9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단기차입금및단기사채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7A27B8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F68C37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1200154" w14:textId="5268059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150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3DFBD7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74892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31824B1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CC9EB63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유동성장기부채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95838C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8867E2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AA2C543" w14:textId="74D74518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176511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310B5B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0319EBC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04473C5" w14:textId="77777777" w:rsidR="00642BF0" w:rsidRPr="00666DF3" w:rsidRDefault="00642BF0" w:rsidP="00642BF0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비유동부채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D19FB6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8CE3FA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429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B6E0F49" w14:textId="0981B9BB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1,256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84D673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7E9BF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93F75D7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A34387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사채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462527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B0328F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3486D95" w14:textId="486B283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332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CA0AC1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F5F83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7A62F63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329881F7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장기차입금및금융부채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1FBEB0E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7195756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322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DC5779D" w14:textId="555414F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737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B8A864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3C4ED74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D739959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7D74CC51" w14:textId="77777777" w:rsidR="00642BF0" w:rsidRPr="00812176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자본총계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04CF3A16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CF41ECF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1,199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C4EA33F" w14:textId="52A1734F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 xml:space="preserve">2,887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4FD97CA1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658F1709" w14:textId="77777777" w:rsidR="00642BF0" w:rsidRPr="00812176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274CC2C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6CEC673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 지배주주지분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59FD87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174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03FE09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1,195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96C8E9" w14:textId="7C2EA2F3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2,812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CA648E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247402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54A8768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5C969B6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자본금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AE927A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A34F3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D23D6FE" w14:textId="1C9EA4A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21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2FB7D1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4FB3C7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7A6E7564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7396EC7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자본잉여금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15B6FE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213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BE06AB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1,132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B6B9BD8" w14:textId="263F5471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2,544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A46768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C3DD05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BD83B21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A9A6AB8" w14:textId="77777777" w:rsidR="00642BF0" w:rsidRPr="00666DF3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기타자본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0FD1C8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93CB22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88C2C3D" w14:textId="5068B24F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489C30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40AC29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FB921BA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16128C5" w14:textId="77777777" w:rsidR="00642BF0" w:rsidRPr="00FE1D19" w:rsidRDefault="00642BF0" w:rsidP="00642BF0">
                                  <w:pPr>
                                    <w:ind w:right="36" w:firstLineChars="200" w:firstLine="258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이익잉여금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65E7D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(42)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B7C91AE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4ED80E0" w14:textId="58DFD16A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181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675E1D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3661ED1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AA4FF1A" w14:textId="77777777" w:rsidTr="00642BF0">
                              <w:trPr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3C4FA254" w14:textId="77777777" w:rsidR="00642BF0" w:rsidRPr="00FE1D1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 비지배주주지분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56134E7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3DB66F9E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1AE4DD50" w14:textId="304EC0E8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 xml:space="preserve">75 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590B0287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166CE54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4606001" w14:textId="77777777" w:rsidTr="00642BF0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01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</w:tcPr>
                                <w:p w14:paraId="56DB83A0" w14:textId="77777777" w:rsidR="00642BF0" w:rsidRPr="00FE1D1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pacing w:val="-4"/>
                                      <w:sz w:val="14"/>
                                      <w:szCs w:val="14"/>
                                    </w:rPr>
                                    <w:t>순차입금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3E5582A4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(150)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7181AE88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(820)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7119943" w14:textId="5AB4E77B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(394)</w:t>
                                  </w:r>
                                </w:p>
                              </w:tc>
                              <w:tc>
                                <w:tcPr>
                                  <w:tcW w:w="589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9314A93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single" w:sz="6" w:space="0" w:color="000000" w:themeColor="text1"/>
                                  </w:tcBorders>
                                </w:tcPr>
                                <w:p w14:paraId="1306BBD4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bookmarkEnd w:id="40"/>
                            <w:bookmarkEnd w:id="41"/>
                          </w:tbl>
                          <w:p w14:paraId="004FAB62" w14:textId="77777777" w:rsidR="00D04A13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727D9" id="Text Box 18" o:spid="_x0000_s1039" type="#_x0000_t202" style="position:absolute;left:0;text-align:left;margin-left:115.05pt;margin-top:107.7pt;width:240.05pt;height:31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" filled="f" stroked="f">
                <v:textbox inset="0,0,0,0">
                  <w:txbxContent>
                    <w:p w14:paraId="5E678FF9" w14:textId="77777777" w:rsidR="00D04A13" w:rsidRPr="00307524" w:rsidRDefault="00D04A13" w:rsidP="00D04A13">
                      <w:pPr>
                        <w:pStyle w:val="a8"/>
                        <w:tabs>
                          <w:tab w:val="right" w:pos="4662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 w:rsidRPr="006E6F08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재무상태표</w:t>
                      </w:r>
                      <w:r w:rsidRPr="00307524">
                        <w:rPr>
                          <w:rFonts w:hint="eastAsia"/>
                        </w:rPr>
                        <w:tab/>
                      </w:r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 xml:space="preserve">(단위: </w:t>
                      </w:r>
                      <w:bookmarkStart w:id="42" w:name="Table2_Unit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십억원</w:t>
                      </w:r>
                      <w:bookmarkEnd w:id="42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)</w:t>
                      </w:r>
                    </w:p>
                    <w:tbl>
                      <w:tblPr>
                        <w:tblStyle w:val="aa"/>
                        <w:tblW w:w="4648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01"/>
                        <w:gridCol w:w="589"/>
                        <w:gridCol w:w="589"/>
                        <w:gridCol w:w="590"/>
                        <w:gridCol w:w="589"/>
                        <w:gridCol w:w="590"/>
                      </w:tblGrid>
                      <w:tr w:rsidR="00D04A13" w:rsidRPr="00E432FD" w14:paraId="547CD4DB" w14:textId="77777777" w:rsidTr="00B45EB9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1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460B34AC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43" w:name="Table2_Year" w:colFirst="1" w:colLast="5"/>
                            <w:bookmarkStart w:id="44" w:name="Table2_YearT" w:colFirst="1" w:colLast="5"/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36F095EF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6B4B76F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1DEDED5A" w14:textId="28BD0F86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BB748DF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51736F2C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642BF0" w:rsidRPr="00E432FD" w14:paraId="431C9DAA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bottom w:val="nil"/>
                            </w:tcBorders>
                          </w:tcPr>
                          <w:p w14:paraId="53FEC8A6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bookmarkStart w:id="45" w:name="Table2_DataT" w:colFirst="1" w:colLast="5"/>
                            <w:bookmarkStart w:id="46" w:name="Table2_Data" w:colFirst="1" w:colLast="5"/>
                            <w:bookmarkEnd w:id="43"/>
                            <w:bookmarkEnd w:id="44"/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자산총계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70646224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363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5615F71D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1,924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  <w:noWrap/>
                          </w:tcPr>
                          <w:p w14:paraId="23B5ED14" w14:textId="012CB8D4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 xml:space="preserve">4,729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1554CE11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</w:tcPr>
                          <w:p w14:paraId="717225AF" w14:textId="77777777" w:rsidR="00642BF0" w:rsidRPr="005A0822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6C66330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bottom w:val="nil"/>
                            </w:tcBorders>
                          </w:tcPr>
                          <w:p w14:paraId="3BD95C99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유동자산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1CC22B4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295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6002360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1,389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  <w:noWrap/>
                          </w:tcPr>
                          <w:p w14:paraId="4FDE9296" w14:textId="4B006F79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2,003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bottom w:val="nil"/>
                            </w:tcBorders>
                            <w:noWrap/>
                          </w:tcPr>
                          <w:p w14:paraId="28AA769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nil"/>
                            </w:tcBorders>
                          </w:tcPr>
                          <w:p w14:paraId="2E950AA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C2D101B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3D7FCF5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현금성자산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01018A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161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48E636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380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5878098" w14:textId="16925751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678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A5D008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CEA864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C7CBAAC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7CFA0E5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매출채권및기타채권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35C36C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96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3AF267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164AFAD" w14:textId="527E9588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185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EB45C0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83AA29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79F423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8123252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재고자산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216BD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632570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4420F38" w14:textId="4C738A59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83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54EC97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937FE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08F7076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3BC551A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비유동자산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B19C2D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68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654069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535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08CFAC9" w14:textId="1FCBF99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2,726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B7DD28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5015E6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5D0A3A6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9DA0694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투자자산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C3B3FF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810FB2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E7F277B" w14:textId="26B9CD22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1,123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F1A9B9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AD0884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4E75AA4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C6F7D6C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C2B89A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D4D8BF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3003018" w14:textId="20F111C9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87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941D1C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D19769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7FE0F202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1A8D32FA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무형자산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35E95BC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54732C5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288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6179359C" w14:textId="5ED50CF5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1,330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20A955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6B10D5A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CF495B5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73B12A30" w14:textId="77777777" w:rsidR="00642BF0" w:rsidRPr="00812176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부채총계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EAC7031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189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858F246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726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3753459E" w14:textId="0C155C1C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 xml:space="preserve">1,842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0A27E3E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44D1BAB5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70F1FD2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E20266F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유동부채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26F367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175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F8900F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296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5F6009C" w14:textId="560F74F6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587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982302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27ED71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1D7750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A447C2D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매입채무및기타채무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05CAFB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ECE433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142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9F499B9" w14:textId="6584415F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233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BA2FC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C738B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6BE4781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1B1A8B9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단기차입금및단기사채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7A27B8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F68C37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1200154" w14:textId="5268059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150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3DFBD7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74892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31824B1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CC9EB63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유동성장기부채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95838C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8867E2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AA2C543" w14:textId="74D74518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176511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310B5B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0319EBC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04473C5" w14:textId="77777777" w:rsidR="00642BF0" w:rsidRPr="00666DF3" w:rsidRDefault="00642BF0" w:rsidP="00642BF0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비유동부채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D19FB6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8CE3FA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429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B6E0F49" w14:textId="0981B9BB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1,256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84D673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7E9BF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93F75D7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A34387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사채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462527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B0328F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3486D95" w14:textId="486B283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332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CA0AC1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F5F83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7A62F63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329881F7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장기차입금및금융부채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1FBEB0E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7195756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322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DC5779D" w14:textId="555414F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737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6B8A864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3C4ED74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D739959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7D74CC51" w14:textId="77777777" w:rsidR="00642BF0" w:rsidRPr="00812176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자본총계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04CF3A16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CF41ECF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1,199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C4EA33F" w14:textId="52A1734F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 xml:space="preserve">2,887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4FD97CA1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658F1709" w14:textId="77777777" w:rsidR="00642BF0" w:rsidRPr="00812176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274CC2C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6CEC673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 지배주주지분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59FD87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174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03FE09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1,195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96C8E9" w14:textId="7C2EA2F3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2,812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CA648E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247402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54A8768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5C969B6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자본금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AE927A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A34F3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D23D6FE" w14:textId="1C9EA4A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21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2FB7D1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4FB3C7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7A6E7564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7396EC7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자본잉여금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15B6FE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213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BE06AB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1,132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B6B9BD8" w14:textId="263F5471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2,544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A46768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C3DD05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BD83B21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A9A6AB8" w14:textId="77777777" w:rsidR="00642BF0" w:rsidRPr="00666DF3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기타자본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0FD1C8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93CB22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88C2C3D" w14:textId="5068B24F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489C30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40AC29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FB921BA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16128C5" w14:textId="77777777" w:rsidR="00642BF0" w:rsidRPr="00FE1D19" w:rsidRDefault="00642BF0" w:rsidP="00642BF0">
                            <w:pPr>
                              <w:ind w:right="36" w:firstLineChars="200" w:firstLine="258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이익잉여금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65E7D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(42)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B7C91AE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4ED80E0" w14:textId="58DFD16A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181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675E1D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3661ED1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AA4FF1A" w14:textId="77777777" w:rsidTr="00642BF0">
                        <w:trPr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3C4FA254" w14:textId="77777777" w:rsidR="00642BF0" w:rsidRPr="00FE1D19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 비지배주주지분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56134E7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3DB66F9E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1AE4DD50" w14:textId="304EC0E8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 xml:space="preserve">75 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590B0287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166CE54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4606001" w14:textId="77777777" w:rsidTr="00642BF0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01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</w:tcPr>
                          <w:p w14:paraId="56DB83A0" w14:textId="77777777" w:rsidR="00642BF0" w:rsidRPr="00FE1D19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pacing w:val="-4"/>
                                <w:sz w:val="14"/>
                                <w:szCs w:val="14"/>
                              </w:rPr>
                              <w:t>순차입금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3E5582A4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(150)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7181AE88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(820)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7119943" w14:textId="5AB4E77B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(394)</w:t>
                            </w:r>
                          </w:p>
                        </w:tc>
                        <w:tc>
                          <w:tcPr>
                            <w:tcW w:w="589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9314A93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single" w:sz="6" w:space="0" w:color="000000" w:themeColor="text1"/>
                            </w:tcBorders>
                          </w:tcPr>
                          <w:p w14:paraId="1306BBD4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bookmarkEnd w:id="45"/>
                      <w:bookmarkEnd w:id="46"/>
                    </w:tbl>
                    <w:p w14:paraId="004FAB62" w14:textId="77777777" w:rsidR="00D04A13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A82C46">
        <w:rPr>
          <w:noProof/>
          <w:w w:val="9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E4233" wp14:editId="093E7D06">
                <wp:simplePos x="0" y="0"/>
                <wp:positionH relativeFrom="column">
                  <wp:posOffset>1457960</wp:posOffset>
                </wp:positionH>
                <wp:positionV relativeFrom="page">
                  <wp:posOffset>5472430</wp:posOffset>
                </wp:positionV>
                <wp:extent cx="3099600" cy="4561200"/>
                <wp:effectExtent l="0" t="0" r="5715" b="11430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600" cy="456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45CCA" w14:textId="052DDD58" w:rsidR="00D04A13" w:rsidRPr="004F150E" w:rsidRDefault="00D04A13" w:rsidP="004F150E">
                            <w:pPr>
                              <w:pStyle w:val="a8"/>
                              <w:tabs>
                                <w:tab w:val="right" w:pos="4662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 w:rsidRPr="00973CC0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주요</w:t>
                            </w:r>
                            <w:r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 xml:space="preserve"> </w:t>
                            </w:r>
                            <w:r w:rsidRPr="00973CC0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투자지표</w:t>
                            </w:r>
                          </w:p>
                          <w:tbl>
                            <w:tblPr>
                              <w:tblStyle w:val="aa"/>
                              <w:tblW w:w="4648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554"/>
                              <w:gridCol w:w="618"/>
                              <w:gridCol w:w="619"/>
                              <w:gridCol w:w="619"/>
                              <w:gridCol w:w="619"/>
                              <w:gridCol w:w="619"/>
                            </w:tblGrid>
                            <w:tr w:rsidR="00D04A13" w:rsidRPr="00E432FD" w14:paraId="0BB64C97" w14:textId="77777777" w:rsidTr="006E6F0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64986C0A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47" w:name="Table4_Year" w:colFirst="1" w:colLast="5"/>
                                  <w:bookmarkStart w:id="48" w:name="Table4_YearT" w:colFirst="1" w:colLast="5"/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675B534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2CB56DE6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4745DA82" w14:textId="194B4FDF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5DDC91C7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71D1765A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AB2363" w:rsidRPr="00E432FD" w14:paraId="6B852691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BA4F3ED" w14:textId="77777777" w:rsidR="00AB2363" w:rsidRPr="00812176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49" w:name="Table4_DataT" w:colFirst="1" w:colLast="5"/>
                                  <w:bookmarkStart w:id="50" w:name="Table4_Data" w:colFirst="1" w:colLast="5"/>
                                  <w:bookmarkEnd w:id="47"/>
                                  <w:bookmarkEnd w:id="48"/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주당지표(원)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322EB85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4562DB8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7C8C1EB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2683EC96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2E180BB0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D7BACFE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E257B63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EPS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2EFB88C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2,916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02BA8E2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2,951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49EC9542" w14:textId="3DAD181C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3,625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1426E11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32951CB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40BC3B38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2CA84033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BPS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DB3B9A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6,046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02E5D5F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33,159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64E5B91" w14:textId="3482B819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67,998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471BA6A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0AD5A23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3637FCF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1038B222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DPS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6A166D3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968868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39FF02E7" w14:textId="15DD6D54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071F219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5057CD1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34649B7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2B2B1898" w14:textId="77777777" w:rsidR="00AB2363" w:rsidRPr="00812176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수익성(%)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2F5B446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5B5B09D0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4E9462D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2DA038EE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76B4DB1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0D16BC9A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0A86C03C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ROA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6E896D9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25.5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293E827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7.6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5E1EE644" w14:textId="6AB7E59D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4.2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6274A7E7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305A23A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BDB1602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3C4E07E2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ROE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18913BD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56.5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16B0D58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12.5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18FBBD7C" w14:textId="2BF0976C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6.8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CA10F0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19CB0066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73A6866A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3EE8131C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배당수익률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6831DE7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5C30EF3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5C553B30" w14:textId="47EDC67A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0.0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4CCC7B1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5B9B660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54DDDF6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567F8937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배당성향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5BFF4C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601F0C9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0.0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223254EC" w14:textId="07E411A9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0.0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7FF09C53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4CAA1E0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EE83805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0748F8CB" w14:textId="77777777" w:rsidR="00AB2363" w:rsidRPr="00812176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안정성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157D2FB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7E9CE44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63EFA08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7AEF838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5195123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63C8C3F8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0DB9FD93" w14:textId="77777777" w:rsidR="00AB236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부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채비율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(x)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341972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109.2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650166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60.5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978041E" w14:textId="538643FB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63.8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0C42F49A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7FAE7B9A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9C32830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nil"/>
                                  </w:tcBorders>
                                </w:tcPr>
                                <w:p w14:paraId="2812F935" w14:textId="77777777" w:rsidR="00AB236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차입금/자본총계비율(%)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AEF203F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2B5015B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28.6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501CC43" w14:textId="60EAC7E0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43.6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2105F5C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nil"/>
                                  </w:tcBorders>
                                </w:tcPr>
                                <w:p w14:paraId="7CB2285B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E73355D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EE9A077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이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자보상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율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(x)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3BDC5B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78.3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256676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37.4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7C8B7AD" w14:textId="2A02D875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14.4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A3B2D9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B51714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883D834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64D30DB2" w14:textId="77777777" w:rsidR="00AB2363" w:rsidRPr="001F3641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 w:rsidRPr="001F3641">
                                    <w:rPr>
                                      <w:rFonts w:ascii="HY중고딕" w:eastAsia="HY중고딕" w:hAnsi="돋움" w:hint="eastAsia"/>
                                      <w:bCs/>
                                      <w:sz w:val="14"/>
                                      <w:szCs w:val="14"/>
                                    </w:rPr>
                                    <w:t>순차입금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bCs/>
                                      <w:sz w:val="14"/>
                                      <w:szCs w:val="14"/>
                                    </w:rPr>
                                    <w:t>EBITDA</w:t>
                                  </w:r>
                                  <w:r w:rsidRPr="001F3641">
                                    <w:rPr>
                                      <w:rFonts w:ascii="HY중고딕" w:eastAsia="HY중고딕" w:hAnsi="돋움" w:hint="eastAsia"/>
                                      <w:bCs/>
                                      <w:sz w:val="14"/>
                                      <w:szCs w:val="14"/>
                                    </w:rPr>
                                    <w:t>(x)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FC1487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-1.4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506FA0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-4.6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77B24909" w14:textId="4A36D28D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-1.4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0DA8D97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21AB024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98988B7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350A1E61" w14:textId="77777777" w:rsidR="00AB2363" w:rsidRPr="00666DF3" w:rsidRDefault="00AB2363" w:rsidP="00AB2363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Valuation(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 w:rsidRPr="00812176">
                                    <w:rPr>
                                      <w:rFonts w:ascii="HY중고딕" w:eastAsia="HY중고딕" w:hAnsi="돋움" w:hint="eastAsia"/>
                                      <w:b/>
                                      <w:bCs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03C40C2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028D444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0081C7B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0DD7827D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1FB5B91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36CE482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</w:tcBorders>
                                </w:tcPr>
                                <w:p w14:paraId="4C4EA1BB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PER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7F9F672F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14677A1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53.7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7681137" w14:textId="3438411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96.3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5E692785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031E108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317564FA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</w:tcBorders>
                                </w:tcPr>
                                <w:p w14:paraId="7387246B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고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28D21DF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1B592B60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117.8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46E1C0AA" w14:textId="6D25EF56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116.3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5DA91BD6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3B9DD807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7B5720C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top w:val="nil"/>
                                  </w:tcBorders>
                                </w:tcPr>
                                <w:p w14:paraId="7FAF9BE4" w14:textId="77777777" w:rsidR="00AB236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저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0EFC6833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04363570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47.3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  <w:noWrap/>
                                </w:tcPr>
                                <w:p w14:paraId="2EACB30D" w14:textId="635BAA3B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41.0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325DB764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top w:val="nil"/>
                                  </w:tcBorders>
                                </w:tcPr>
                                <w:p w14:paraId="50513D9C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8C6D988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6E5112C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PBR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7CD0A48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6B444C7E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4.8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36377762" w14:textId="4E9E7A2A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5.1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8EBBCF4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6BC81A7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729F784F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1F940588" w14:textId="77777777" w:rsidR="00AB2363" w:rsidRPr="00666DF3" w:rsidRDefault="00AB2363" w:rsidP="00AB2363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고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0CA5050E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31BFAAFA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10.5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210EF7D6" w14:textId="30C18A34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6.2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6469D5D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6E0FE3B5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11427F8B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6AD75BB8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최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저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62E686C5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40CD272E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4.2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1964F3F8" w14:textId="0BDFCAC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2.2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50F025EB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27EB8463" w14:textId="77777777" w:rsidR="00AB236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50514086" w14:textId="77777777" w:rsidTr="00F467AD">
                              <w:trPr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</w:tcPr>
                                <w:p w14:paraId="3F23A61A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PSR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noWrap/>
                                </w:tcPr>
                                <w:p w14:paraId="55A80C89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2AF5BC7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6.1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noWrap/>
                                </w:tcPr>
                                <w:p w14:paraId="304CBD49" w14:textId="2372FEA0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10.5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B066400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</w:tcPr>
                                <w:p w14:paraId="0F371C9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AB2363" w:rsidRPr="00E432FD" w14:paraId="23B48B24" w14:textId="77777777" w:rsidTr="00F467AD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51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554" w:type="dxa"/>
                                  <w:tcBorders>
                                    <w:bottom w:val="single" w:sz="6" w:space="0" w:color="000000" w:themeColor="text1"/>
                                  </w:tcBorders>
                                </w:tcPr>
                                <w:p w14:paraId="582522D4" w14:textId="77777777" w:rsidR="00AB2363" w:rsidRPr="00666DF3" w:rsidRDefault="00AB2363" w:rsidP="00AB2363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  <w:t>EV/EBITDA</w:t>
                                  </w:r>
                                </w:p>
                              </w:tc>
                              <w:tc>
                                <w:tcPr>
                                  <w:tcW w:w="618" w:type="dxa"/>
                                  <w:tcBorders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23B60A2A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9B0BD5C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  <w:t>27.1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2C5D2C91" w14:textId="0D9EFACC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AB236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51.6 </w:t>
                                  </w: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</w:tcPr>
                                <w:p w14:paraId="0D838EB8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9" w:type="dxa"/>
                                  <w:tcBorders>
                                    <w:bottom w:val="single" w:sz="6" w:space="0" w:color="000000" w:themeColor="text1"/>
                                  </w:tcBorders>
                                </w:tcPr>
                                <w:p w14:paraId="0B06ECBB" w14:textId="77777777" w:rsidR="00AB2363" w:rsidRPr="00666DF3" w:rsidRDefault="00AB2363" w:rsidP="00AB2363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color w:val="auto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bookmarkEnd w:id="49"/>
                            <w:bookmarkEnd w:id="50"/>
                          </w:tbl>
                          <w:p w14:paraId="604AA94F" w14:textId="77777777" w:rsidR="00D04A13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E4233" id="Text Box 13" o:spid="_x0000_s1040" type="#_x0000_t202" style="position:absolute;left:0;text-align:left;margin-left:114.8pt;margin-top:430.9pt;width:244.05pt;height:35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" filled="f" stroked="f">
                <v:textbox inset="0,0,0,0">
                  <w:txbxContent>
                    <w:p w14:paraId="27F45CCA" w14:textId="052DDD58" w:rsidR="00D04A13" w:rsidRPr="004F150E" w:rsidRDefault="00D04A13" w:rsidP="004F150E">
                      <w:pPr>
                        <w:pStyle w:val="a8"/>
                        <w:tabs>
                          <w:tab w:val="right" w:pos="4662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 w:rsidRPr="00973CC0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주요</w:t>
                      </w:r>
                      <w:r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 xml:space="preserve"> </w:t>
                      </w:r>
                      <w:r w:rsidRPr="00973CC0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투자지표</w:t>
                      </w:r>
                    </w:p>
                    <w:tbl>
                      <w:tblPr>
                        <w:tblStyle w:val="aa"/>
                        <w:tblW w:w="4648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554"/>
                        <w:gridCol w:w="618"/>
                        <w:gridCol w:w="619"/>
                        <w:gridCol w:w="619"/>
                        <w:gridCol w:w="619"/>
                        <w:gridCol w:w="619"/>
                      </w:tblGrid>
                      <w:tr w:rsidR="00D04A13" w:rsidRPr="00E432FD" w14:paraId="0BB64C97" w14:textId="77777777" w:rsidTr="006E6F0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64986C0A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51" w:name="Table4_Year" w:colFirst="1" w:colLast="5"/>
                            <w:bookmarkStart w:id="52" w:name="Table4_YearT" w:colFirst="1" w:colLast="5"/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675B534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2CB56DE6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4745DA82" w14:textId="194B4FDF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5DDC91C7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71D1765A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AB2363" w:rsidRPr="00E432FD" w14:paraId="6B852691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BA4F3ED" w14:textId="77777777" w:rsidR="00AB2363" w:rsidRPr="00812176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bookmarkStart w:id="53" w:name="Table4_DataT" w:colFirst="1" w:colLast="5"/>
                            <w:bookmarkStart w:id="54" w:name="Table4_Data" w:colFirst="1" w:colLast="5"/>
                            <w:bookmarkEnd w:id="51"/>
                            <w:bookmarkEnd w:id="52"/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주당지표(원)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322EB85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4562DB8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7C8C1EB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2683EC96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2E180BB0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D7BACFE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E257B63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EPS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2EFB88C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2,916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02BA8E2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2,951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49EC9542" w14:textId="3DAD181C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3,625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1426E11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32951CB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40BC3B38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2CA84033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BPS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4DB3B9A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6,046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02E5D5F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33,159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464E5B91" w14:textId="3482B819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67,998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471BA6A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0AD5A23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3637FCF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1038B222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DPS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6A166D3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968868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39FF02E7" w14:textId="15DD6D54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071F219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5057CD1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34649B7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2" w:space="0" w:color="5F5F5F"/>
                            </w:tcBorders>
                          </w:tcPr>
                          <w:p w14:paraId="2B2B1898" w14:textId="77777777" w:rsidR="00AB2363" w:rsidRPr="00812176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수익성(%)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2F5B446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5B5B09D0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4E9462D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2DA038EE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76B4DB1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0D16BC9A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0A86C03C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ROA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6E896D9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25.5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293E827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7.6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5E1EE644" w14:textId="6AB7E59D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4.2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6274A7E7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305A23A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BDB1602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3C4E07E2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ROE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18913BD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56.5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16B0D58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12.5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18FBBD7C" w14:textId="2BF0976C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6.8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CA10F0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19CB0066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73A6866A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3EE8131C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배당수익률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6831DE7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5C30EF3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5C553B30" w14:textId="47EDC67A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0.0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4CCC7B1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5B9B660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54DDDF6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567F8937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배당성향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5BFF4C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601F0C9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0.0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223254EC" w14:textId="07E411A9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0.0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7FF09C53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4CAA1E0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EE83805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2" w:space="0" w:color="5F5F5F"/>
                            </w:tcBorders>
                          </w:tcPr>
                          <w:p w14:paraId="0748F8CB" w14:textId="77777777" w:rsidR="00AB2363" w:rsidRPr="00812176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안정성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157D2FB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7E9CE44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63EFA08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7AEF838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2" w:space="0" w:color="5F5F5F"/>
                            </w:tcBorders>
                          </w:tcPr>
                          <w:p w14:paraId="5195123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63C8C3F8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0DB9FD93" w14:textId="77777777" w:rsidR="00AB236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부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채비율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(x)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3341972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109.2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7650166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60.5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7978041E" w14:textId="538643FB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63.8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0C42F49A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7FAE7B9A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9C32830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nil"/>
                            </w:tcBorders>
                          </w:tcPr>
                          <w:p w14:paraId="2812F935" w14:textId="77777777" w:rsidR="00AB236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차입금/자본총계비율(%)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nil"/>
                            </w:tcBorders>
                            <w:noWrap/>
                          </w:tcPr>
                          <w:p w14:paraId="7AEF203F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42B5015B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28.6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  <w:noWrap/>
                          </w:tcPr>
                          <w:p w14:paraId="3501CC43" w14:textId="60EAC7E0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43.6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2105F5C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nil"/>
                            </w:tcBorders>
                          </w:tcPr>
                          <w:p w14:paraId="7CB2285B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E73355D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EE9A077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이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자보상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율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(x)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3BDC5B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78.3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256676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37.4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7C8B7AD" w14:textId="2A02D875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14.4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A3B2D9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B51714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883D834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64D30DB2" w14:textId="77777777" w:rsidR="00AB2363" w:rsidRPr="001F3641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 w:rsidRPr="001F3641">
                              <w:rPr>
                                <w:rFonts w:ascii="HY중고딕" w:eastAsia="HY중고딕" w:hAnsi="돋움" w:hint="eastAsia"/>
                                <w:bCs/>
                                <w:sz w:val="14"/>
                                <w:szCs w:val="14"/>
                              </w:rPr>
                              <w:t>순차입금</w:t>
                            </w:r>
                            <w:r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HY중고딕" w:eastAsia="HY중고딕" w:hAnsi="돋움" w:hint="eastAsia"/>
                                <w:bCs/>
                                <w:sz w:val="14"/>
                                <w:szCs w:val="14"/>
                              </w:rPr>
                              <w:t>EBITDA</w:t>
                            </w:r>
                            <w:r w:rsidRPr="001F3641">
                              <w:rPr>
                                <w:rFonts w:ascii="HY중고딕" w:eastAsia="HY중고딕" w:hAnsi="돋움" w:hint="eastAsia"/>
                                <w:bCs/>
                                <w:sz w:val="14"/>
                                <w:szCs w:val="14"/>
                              </w:rPr>
                              <w:t>(x)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FC1487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-1.4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506FA0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-4.6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77B24909" w14:textId="4A36D28D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-1.4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0DA8D97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21AB024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98988B7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350A1E61" w14:textId="77777777" w:rsidR="00AB2363" w:rsidRPr="00666DF3" w:rsidRDefault="00AB2363" w:rsidP="00AB2363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Valuation(</w:t>
                            </w:r>
                            <w:r>
                              <w:rPr>
                                <w:rFonts w:ascii="HY중고딕" w:eastAsia="HY중고딕" w:hAnsi="돋움"/>
                                <w:b/>
                                <w:bCs/>
                                <w:sz w:val="14"/>
                                <w:szCs w:val="14"/>
                              </w:rPr>
                              <w:t>x</w:t>
                            </w:r>
                            <w:r w:rsidRPr="00812176">
                              <w:rPr>
                                <w:rFonts w:ascii="HY중고딕" w:eastAsia="HY중고딕" w:hAnsi="돋움" w:hint="eastAsia"/>
                                <w:b/>
                                <w:bCs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03C40C2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028D444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0081C7B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0DD7827D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1FB5B91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36CE482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</w:tcBorders>
                          </w:tcPr>
                          <w:p w14:paraId="4C4EA1BB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PER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</w:tcBorders>
                            <w:noWrap/>
                          </w:tcPr>
                          <w:p w14:paraId="7F9F672F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214677A1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53.7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27681137" w14:textId="3438411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96.3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5E692785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031E108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317564FA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</w:tcBorders>
                          </w:tcPr>
                          <w:p w14:paraId="7387246B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고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</w:tcBorders>
                            <w:noWrap/>
                          </w:tcPr>
                          <w:p w14:paraId="228D21DF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1B592B60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117.8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46E1C0AA" w14:textId="6D25EF56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116.3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5DA91BD6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3B9DD807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7B5720C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top w:val="nil"/>
                            </w:tcBorders>
                          </w:tcPr>
                          <w:p w14:paraId="7FAF9BE4" w14:textId="77777777" w:rsidR="00AB236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저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top w:val="nil"/>
                            </w:tcBorders>
                            <w:noWrap/>
                          </w:tcPr>
                          <w:p w14:paraId="0EFC6833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04363570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47.3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  <w:noWrap/>
                          </w:tcPr>
                          <w:p w14:paraId="2EACB30D" w14:textId="635BAA3B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41.0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325DB764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top w:val="nil"/>
                            </w:tcBorders>
                          </w:tcPr>
                          <w:p w14:paraId="50513D9C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8C6D988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6E5112C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PBR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7CD0A48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6B444C7E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4.8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36377762" w14:textId="4E9E7A2A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5.1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8EBBCF4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56BC81A7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729F784F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1F940588" w14:textId="77777777" w:rsidR="00AB2363" w:rsidRPr="00666DF3" w:rsidRDefault="00AB2363" w:rsidP="00AB2363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고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0CA5050E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31BFAAFA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10.5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210EF7D6" w14:textId="30C18A34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6.2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56469D5D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6E0FE3B5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11427F8B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6AD75BB8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최</w:t>
                            </w: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저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62E686C5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40CD272E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4.2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1964F3F8" w14:textId="0BDFCAC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2.2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50F025EB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27EB8463" w14:textId="77777777" w:rsidR="00AB236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50514086" w14:textId="77777777" w:rsidTr="00F467AD">
                        <w:trPr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</w:tcPr>
                          <w:p w14:paraId="3F23A61A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PSR</w:t>
                            </w:r>
                          </w:p>
                        </w:tc>
                        <w:tc>
                          <w:tcPr>
                            <w:tcW w:w="618" w:type="dxa"/>
                            <w:noWrap/>
                          </w:tcPr>
                          <w:p w14:paraId="55A80C89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2AF5BC7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6.1</w:t>
                            </w:r>
                          </w:p>
                        </w:tc>
                        <w:tc>
                          <w:tcPr>
                            <w:tcW w:w="619" w:type="dxa"/>
                            <w:noWrap/>
                          </w:tcPr>
                          <w:p w14:paraId="304CBD49" w14:textId="2372FEA0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10.5 </w:t>
                            </w:r>
                          </w:p>
                        </w:tc>
                        <w:tc>
                          <w:tcPr>
                            <w:tcW w:w="619" w:type="dxa"/>
                          </w:tcPr>
                          <w:p w14:paraId="0B066400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</w:tcPr>
                          <w:p w14:paraId="0F371C9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AB2363" w:rsidRPr="00E432FD" w14:paraId="23B48B24" w14:textId="77777777" w:rsidTr="00F467AD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51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554" w:type="dxa"/>
                            <w:tcBorders>
                              <w:bottom w:val="single" w:sz="6" w:space="0" w:color="000000" w:themeColor="text1"/>
                            </w:tcBorders>
                          </w:tcPr>
                          <w:p w14:paraId="582522D4" w14:textId="77777777" w:rsidR="00AB2363" w:rsidRPr="00666DF3" w:rsidRDefault="00AB2363" w:rsidP="00AB2363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  <w:t>EV/EBITDA</w:t>
                            </w:r>
                          </w:p>
                        </w:tc>
                        <w:tc>
                          <w:tcPr>
                            <w:tcW w:w="618" w:type="dxa"/>
                            <w:tcBorders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23B60A2A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9B0BD5C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  <w:t>27.1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2C5D2C91" w14:textId="0D9EFACC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AB236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51.6 </w:t>
                            </w: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</w:tcPr>
                          <w:p w14:paraId="0D838EB8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619" w:type="dxa"/>
                            <w:tcBorders>
                              <w:bottom w:val="single" w:sz="6" w:space="0" w:color="000000" w:themeColor="text1"/>
                            </w:tcBorders>
                          </w:tcPr>
                          <w:p w14:paraId="0B06ECBB" w14:textId="77777777" w:rsidR="00AB2363" w:rsidRPr="00666DF3" w:rsidRDefault="00AB2363" w:rsidP="00AB2363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color w:val="auto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bookmarkEnd w:id="53"/>
                      <w:bookmarkEnd w:id="54"/>
                    </w:tbl>
                    <w:p w14:paraId="604AA94F" w14:textId="77777777" w:rsidR="00D04A13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A82C46">
        <w:rPr>
          <w:noProof/>
          <w:w w:val="9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C2140D" wp14:editId="3D4EFE29">
                <wp:simplePos x="0" y="0"/>
                <wp:positionH relativeFrom="column">
                  <wp:posOffset>-1710055</wp:posOffset>
                </wp:positionH>
                <wp:positionV relativeFrom="page">
                  <wp:posOffset>5472430</wp:posOffset>
                </wp:positionV>
                <wp:extent cx="2980800" cy="4575600"/>
                <wp:effectExtent l="0" t="0" r="10160" b="15875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800" cy="457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B6973" w14:textId="77777777" w:rsidR="00D04A13" w:rsidRPr="00307524" w:rsidRDefault="00D04A13" w:rsidP="00D04A13">
                            <w:pPr>
                              <w:pStyle w:val="a8"/>
                              <w:tabs>
                                <w:tab w:val="right" w:pos="4648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 w:rsidRPr="00973CC0">
                              <w:rPr>
                                <w:rFonts w:hAnsi="돋움" w:cs="Times New Roman" w:hint="eastAsia"/>
                                <w:bCs w:val="0"/>
                                <w:kern w:val="2"/>
                                <w:szCs w:val="20"/>
                              </w:rPr>
                              <w:t>현금흐름표</w:t>
                            </w:r>
                            <w:r w:rsidRPr="00307524">
                              <w:rPr>
                                <w:rFonts w:hint="eastAsia"/>
                              </w:rPr>
                              <w:tab/>
                            </w:r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 xml:space="preserve">(단위: </w:t>
                            </w:r>
                            <w:bookmarkStart w:id="55" w:name="Table3_Unit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십억원</w:t>
                            </w:r>
                            <w:bookmarkEnd w:id="55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tbl>
                            <w:tblPr>
                              <w:tblStyle w:val="aa"/>
                              <w:tblW w:w="4662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64"/>
                              <w:gridCol w:w="579"/>
                              <w:gridCol w:w="580"/>
                              <w:gridCol w:w="579"/>
                              <w:gridCol w:w="580"/>
                              <w:gridCol w:w="580"/>
                            </w:tblGrid>
                            <w:tr w:rsidR="00D04A13" w:rsidRPr="00E432FD" w14:paraId="4308F455" w14:textId="77777777" w:rsidTr="006E6F0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5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1DB9616F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56" w:name="Table3_Year" w:colFirst="1" w:colLast="5"/>
                                  <w:bookmarkStart w:id="57" w:name="Table3_YearT" w:colFirst="1" w:colLast="5"/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6BDB8E27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60E95C29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7381839B" w14:textId="5E64B983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BA1766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 w:themeColor="text1"/>
                                  </w:tcBorders>
                                </w:tcPr>
                                <w:p w14:paraId="4AA2D508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6" w:space="0" w:color="000000" w:themeColor="text1"/>
                                  </w:tcBorders>
                                  <w:noWrap/>
                                </w:tcPr>
                                <w:p w14:paraId="63D37A55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BA1766" w:rsidRPr="00E432FD" w14:paraId="5FF9BF94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49923878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bookmarkStart w:id="58" w:name="Table3_Data" w:colFirst="1" w:colLast="5"/>
                                  <w:bookmarkStart w:id="59" w:name="Table3_DataT" w:colFirst="1" w:colLast="5"/>
                                  <w:bookmarkEnd w:id="56"/>
                                  <w:bookmarkEnd w:id="57"/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영업활동현금흐름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98D3A66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92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A0616A0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269EBB1D" w14:textId="1A97D0EA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177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327D09D9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1EF9A29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27E5FC0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0B3782D0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당기순이익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BA21B35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44FAC28E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30696A1" w14:textId="4D366C89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141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0ECD7E8D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C7C9573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26C62119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552C3612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유형자산감가상각비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1C232AE8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C31BC0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B065544" w14:textId="3BEEA135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36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6D0208E9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021CD28D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414E9CB0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19F08691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무형자산상각비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3B6721EC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E8D2BE1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8D94C14" w14:textId="4CAB3523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47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13486021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5A9C82B1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4EF60D51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bottom w:val="nil"/>
                                  </w:tcBorders>
                                </w:tcPr>
                                <w:p w14:paraId="7FDDE459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자산부채변동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E8E376B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0F10546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(26)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29641C95" w14:textId="5F22531C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(54)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</w:tcPr>
                                <w:p w14:paraId="00A944EB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78C5951A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4C1AA8F7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5069C001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03F7CF91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54E2A20D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156FA54A" w14:textId="42DB3961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7724D62E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5B399BCB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DA62289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35D0ECFD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투자활동현금흐름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2B2076E9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177E89AF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(1,022)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6C74CB86" w14:textId="6F3520C4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(2,110)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57B0C26C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331F950F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2B964F2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4987C38D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유형자산투자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7865D3A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(5)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574DEC4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(39)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1F92FB38" w14:textId="6436F9EF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(54)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64BC4A1D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26743246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3C66BE22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2D6276A0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유형자산매각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356DA261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49FB3D4D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466B998D" w14:textId="2C1F340C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28EE8340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612DFD99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29029732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4C98F93D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투자자산순증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239E7FAA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129462D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(783)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619FBF65" w14:textId="441C6B41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(998)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487E6CDE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35235F0F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1437E6B5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bottom w:val="nil"/>
                                  </w:tcBorders>
                                </w:tcPr>
                                <w:p w14:paraId="636F1D59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무형자산순증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38C5C469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160CCB43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(13)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03DE7806" w14:textId="114B6D9D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(41)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</w:tcPr>
                                <w:p w14:paraId="08AF37E1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nil"/>
                                  </w:tcBorders>
                                  <w:noWrap/>
                                </w:tcPr>
                                <w:p w14:paraId="44FF60F8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9A37F09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3F9A74B6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237C447C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(17)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15BFEC5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(187)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7149AE78" w14:textId="15B8E113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(1,018)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</w:tcPr>
                                <w:p w14:paraId="32B728CE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37A54060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693EB1E7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704D6624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재무활동현금흐름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6454662B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14E05977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1,133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7DD4D589" w14:textId="709F62DA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2,226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</w:tcPr>
                                <w:p w14:paraId="6910E885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</w:tcBorders>
                                  <w:noWrap/>
                                </w:tcPr>
                                <w:p w14:paraId="48B52AFB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755D0933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253BD924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자본의증가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405F4FA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393C574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948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70ADA8C" w14:textId="2DA033F1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1,485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466ED373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24B2AB29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59F98CE5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0D36EA68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차입금의순증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ECB5B72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2A7FD8B7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185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05A9B615" w14:textId="75F56A02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802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5ABAEFAF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508A0548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7216C593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</w:tcPr>
                                <w:p w14:paraId="559F230D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배당금지급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55109F36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9B8AD43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noWrap/>
                                </w:tcPr>
                                <w:p w14:paraId="3CDBCA97" w14:textId="62F0B72D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0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</w:tcPr>
                                <w:p w14:paraId="56F7E862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noWrap/>
                                </w:tcPr>
                                <w:p w14:paraId="7F9AD628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176149D8" w14:textId="77777777" w:rsidTr="00AE02FD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bottom w:val="single" w:sz="2" w:space="0" w:color="5F5F5F"/>
                                  </w:tcBorders>
                                </w:tcPr>
                                <w:p w14:paraId="6EA67AC8" w14:textId="77777777" w:rsidR="00BA1766" w:rsidRPr="00666DF3" w:rsidRDefault="00BA1766" w:rsidP="00BA1766">
                                  <w:pPr>
                                    <w:ind w:right="36" w:firstLineChars="100" w:firstLine="129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03C13788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267C0D09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000CE7B1" w14:textId="47B01B4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(60)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single" w:sz="2" w:space="0" w:color="5F5F5F"/>
                                  </w:tcBorders>
                                </w:tcPr>
                                <w:p w14:paraId="0A21277A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bottom w:val="single" w:sz="2" w:space="0" w:color="5F5F5F"/>
                                  </w:tcBorders>
                                  <w:noWrap/>
                                </w:tcPr>
                                <w:p w14:paraId="34F43350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02FFBE08" w14:textId="77777777" w:rsidTr="00CA7557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</w:tcPr>
                                <w:p w14:paraId="0A5A9334" w14:textId="77777777" w:rsidR="00BA1766" w:rsidRPr="00666DF3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기타현금흐름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4FCDDA0D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27330C5A" w14:textId="77777777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>(8)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C6D9430" w14:textId="4A135C24" w:rsidR="00BA1766" w:rsidRPr="00BA1766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4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</w:tcPr>
                                <w:p w14:paraId="42DAD7D2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2" w:space="0" w:color="5F5F5F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609659CC" w14:textId="77777777" w:rsidR="00BA1766" w:rsidRPr="00666DF3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6D74EC9E" w14:textId="77777777" w:rsidTr="00CA7557">
                              <w:trPr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2829E0FF" w14:textId="77777777" w:rsidR="00BA1766" w:rsidRPr="003F6BE4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>현금의증가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69A950EE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F92B772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  <w:t>219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A9442FD" w14:textId="63C2B9C0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297 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04DAD50E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A2C3833" w14:textId="77777777" w:rsidR="00BA1766" w:rsidRPr="003F6BE4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BA1766" w:rsidRPr="00E432FD" w14:paraId="7D42A62E" w14:textId="77777777" w:rsidTr="00CA7557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8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64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39A65F69" w14:textId="77777777" w:rsidR="00BA1766" w:rsidRPr="00CA7557" w:rsidRDefault="00BA1766" w:rsidP="00BA1766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CA7557">
                                    <w:rPr>
                                      <w:rFonts w:ascii="HY중고딕" w:eastAsia="HY중고딕" w:hAnsi="돋움" w:hint="eastAsia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 w:rsidRPr="00CA7557"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CF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3EA71C48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2BF4C788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(201)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689769EC" w14:textId="405CF170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BA1766">
                                    <w:rPr>
                                      <w:rFonts w:ascii="HY중고딕" w:eastAsia="HY중고딕" w:hAnsi="돋움" w:hint="eastAsia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  <w:t>(829)</w:t>
                                  </w: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13C76172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62F21CAB" w14:textId="77777777" w:rsidR="00BA1766" w:rsidRPr="00CA7557" w:rsidRDefault="00BA1766" w:rsidP="00BA1766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</w:tbl>
                          <w:bookmarkEnd w:id="58"/>
                          <w:bookmarkEnd w:id="59"/>
                          <w:p w14:paraId="00EE3FA8" w14:textId="77777777" w:rsidR="00D04A13" w:rsidRPr="00B84779" w:rsidRDefault="00D04A13" w:rsidP="00D04A13">
                            <w:pPr>
                              <w:pStyle w:val="ad"/>
                              <w:ind w:right="36"/>
                            </w:pPr>
                            <w:r w:rsidRPr="00B84779">
                              <w:rPr>
                                <w:rFonts w:hint="eastAsia"/>
                              </w:rPr>
                              <w:t>주: K-IFRS (연결) 기준</w:t>
                            </w:r>
                          </w:p>
                          <w:p w14:paraId="4F0CB6C5" w14:textId="77777777" w:rsidR="00D04A13" w:rsidRPr="00B84779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2140D" id="Text Box 9" o:spid="_x0000_s1041" type="#_x0000_t202" style="position:absolute;left:0;text-align:left;margin-left:-134.65pt;margin-top:430.9pt;width:234.7pt;height:36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" filled="f" stroked="f">
                <v:textbox inset="0,0,0,0">
                  <w:txbxContent>
                    <w:p w14:paraId="726B6973" w14:textId="77777777" w:rsidR="00D04A13" w:rsidRPr="00307524" w:rsidRDefault="00D04A13" w:rsidP="00D04A13">
                      <w:pPr>
                        <w:pStyle w:val="a8"/>
                        <w:tabs>
                          <w:tab w:val="right" w:pos="4648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 w:rsidRPr="00973CC0">
                        <w:rPr>
                          <w:rFonts w:hAnsi="돋움" w:cs="Times New Roman" w:hint="eastAsia"/>
                          <w:bCs w:val="0"/>
                          <w:kern w:val="2"/>
                          <w:szCs w:val="20"/>
                        </w:rPr>
                        <w:t>현금흐름표</w:t>
                      </w:r>
                      <w:r w:rsidRPr="00307524">
                        <w:rPr>
                          <w:rFonts w:hint="eastAsia"/>
                        </w:rPr>
                        <w:tab/>
                      </w:r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 xml:space="preserve">(단위: </w:t>
                      </w:r>
                      <w:bookmarkStart w:id="60" w:name="Table3_Unit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십억원</w:t>
                      </w:r>
                      <w:bookmarkEnd w:id="60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)</w:t>
                      </w:r>
                    </w:p>
                    <w:tbl>
                      <w:tblPr>
                        <w:tblStyle w:val="aa"/>
                        <w:tblW w:w="4662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64"/>
                        <w:gridCol w:w="579"/>
                        <w:gridCol w:w="580"/>
                        <w:gridCol w:w="579"/>
                        <w:gridCol w:w="580"/>
                        <w:gridCol w:w="580"/>
                      </w:tblGrid>
                      <w:tr w:rsidR="00D04A13" w:rsidRPr="00E432FD" w14:paraId="4308F455" w14:textId="77777777" w:rsidTr="006E6F0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5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1DB9616F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61" w:name="Table3_Year" w:colFirst="1" w:colLast="5"/>
                            <w:bookmarkStart w:id="62" w:name="Table3_YearT" w:colFirst="1" w:colLast="5"/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6BDB8E27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60E95C29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7381839B" w14:textId="5E64B983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BA1766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6" w:space="0" w:color="000000" w:themeColor="text1"/>
                            </w:tcBorders>
                          </w:tcPr>
                          <w:p w14:paraId="4AA2D508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6" w:space="0" w:color="000000" w:themeColor="text1"/>
                            </w:tcBorders>
                            <w:noWrap/>
                          </w:tcPr>
                          <w:p w14:paraId="63D37A55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BA1766" w:rsidRPr="00E432FD" w14:paraId="5FF9BF94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49923878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bookmarkStart w:id="63" w:name="Table3_Data" w:colFirst="1" w:colLast="5"/>
                            <w:bookmarkStart w:id="64" w:name="Table3_DataT" w:colFirst="1" w:colLast="5"/>
                            <w:bookmarkEnd w:id="61"/>
                            <w:bookmarkEnd w:id="62"/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영업활동현금흐름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98D3A66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92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A0616A0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269EBB1D" w14:textId="1A97D0EA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 xml:space="preserve">177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327D09D9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1EF9A29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27E5FC0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0B3782D0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당기순이익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BA21B35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44FAC28E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30696A1" w14:textId="4D366C89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141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0ECD7E8D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C7C9573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26C62119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552C3612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유형자산감가상각비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1C232AE8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C31BC0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B065544" w14:textId="3BEEA135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36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6D0208E9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021CD28D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414E9CB0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19F08691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무형자산상각비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3B6721EC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E8D2BE1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8D94C14" w14:textId="4CAB3523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47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13486021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5A9C82B1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4EF60D51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bottom w:val="nil"/>
                            </w:tcBorders>
                          </w:tcPr>
                          <w:p w14:paraId="7FDDE459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자산부채변동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7E8E376B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30F10546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(26)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29641C95" w14:textId="5F22531C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(54)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</w:tcPr>
                          <w:p w14:paraId="00A944EB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78C5951A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4C1AA8F7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5069C001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03F7CF91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54E2A20D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156FA54A" w14:textId="42DB3961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7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7724D62E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5B399BCB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DA62289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2" w:space="0" w:color="5F5F5F"/>
                            </w:tcBorders>
                          </w:tcPr>
                          <w:p w14:paraId="35D0ECFD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투자활동현금흐름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2B2076E9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177E89AF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(1,022)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6C74CB86" w14:textId="6F3520C4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(2,110)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</w:tcPr>
                          <w:p w14:paraId="57B0C26C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331F950F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2B964F2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4987C38D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유형자산투자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7865D3A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(5)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574DEC4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(39)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1F92FB38" w14:textId="6436F9EF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(54)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64BC4A1D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26743246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3C66BE22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2D6276A0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유형자산매각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356DA261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49FB3D4D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466B998D" w14:textId="2C1F340C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28EE8340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612DFD99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29029732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4C98F93D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투자자산순증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239E7FAA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129462D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(783)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619FBF65" w14:textId="441C6B41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(998)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487E6CDE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35235F0F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1437E6B5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bottom w:val="nil"/>
                            </w:tcBorders>
                          </w:tcPr>
                          <w:p w14:paraId="636F1D59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무형자산순증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38C5C469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160CCB43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(13)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nil"/>
                            </w:tcBorders>
                            <w:noWrap/>
                          </w:tcPr>
                          <w:p w14:paraId="03DE7806" w14:textId="114B6D9D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(41)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</w:tcPr>
                          <w:p w14:paraId="08AF37E1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nil"/>
                            </w:tcBorders>
                            <w:noWrap/>
                          </w:tcPr>
                          <w:p w14:paraId="44FF60F8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9A37F09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3F9A74B6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237C447C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(17)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15BFEC5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(187)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7149AE78" w14:textId="15B8E113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(1,018)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</w:tcPr>
                          <w:p w14:paraId="32B728CE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2" w:space="0" w:color="5F5F5F"/>
                            </w:tcBorders>
                            <w:noWrap/>
                          </w:tcPr>
                          <w:p w14:paraId="37A54060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693EB1E7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2" w:space="0" w:color="5F5F5F"/>
                            </w:tcBorders>
                          </w:tcPr>
                          <w:p w14:paraId="704D6624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재무활동현금흐름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6454662B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14E05977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1,133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7DD4D589" w14:textId="709F62DA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 xml:space="preserve">2,226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</w:tcPr>
                          <w:p w14:paraId="6910E885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</w:tcBorders>
                            <w:noWrap/>
                          </w:tcPr>
                          <w:p w14:paraId="48B52AFB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755D0933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253BD924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자본의증가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405F4FA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393C574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948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70ADA8C" w14:textId="2DA033F1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1,485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466ED373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24B2AB29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59F98CE5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0D36EA68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차입금의순증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ECB5B72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2A7FD8B7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185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05A9B615" w14:textId="75F56A02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802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5ABAEFAF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508A0548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7216C593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</w:tcPr>
                          <w:p w14:paraId="559F230D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배당금지급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55109F36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9B8AD43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9" w:type="dxa"/>
                            <w:noWrap/>
                          </w:tcPr>
                          <w:p w14:paraId="3CDBCA97" w14:textId="62F0B72D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0 </w:t>
                            </w:r>
                          </w:p>
                        </w:tc>
                        <w:tc>
                          <w:tcPr>
                            <w:tcW w:w="580" w:type="dxa"/>
                          </w:tcPr>
                          <w:p w14:paraId="56F7E862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noWrap/>
                          </w:tcPr>
                          <w:p w14:paraId="7F9AD628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176149D8" w14:textId="77777777" w:rsidTr="00AE02FD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bottom w:val="single" w:sz="2" w:space="0" w:color="5F5F5F"/>
                            </w:tcBorders>
                          </w:tcPr>
                          <w:p w14:paraId="6EA67AC8" w14:textId="77777777" w:rsidR="00BA1766" w:rsidRPr="00666DF3" w:rsidRDefault="00BA1766" w:rsidP="00BA1766">
                            <w:pPr>
                              <w:ind w:right="36" w:firstLineChars="100" w:firstLine="129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03C13788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267C0D09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000CE7B1" w14:textId="47B01B4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(60)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single" w:sz="2" w:space="0" w:color="5F5F5F"/>
                            </w:tcBorders>
                          </w:tcPr>
                          <w:p w14:paraId="0A21277A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bottom w:val="single" w:sz="2" w:space="0" w:color="5F5F5F"/>
                            </w:tcBorders>
                            <w:noWrap/>
                          </w:tcPr>
                          <w:p w14:paraId="34F43350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02FFBE08" w14:textId="77777777" w:rsidTr="00CA7557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</w:tcPr>
                          <w:p w14:paraId="0A5A9334" w14:textId="77777777" w:rsidR="00BA1766" w:rsidRPr="00666DF3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기타현금흐름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4FCDDA0D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27330C5A" w14:textId="77777777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>(8)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6C6D9430" w14:textId="4A135C24" w:rsidR="00BA1766" w:rsidRPr="00BA1766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color w:val="000000"/>
                                <w:sz w:val="14"/>
                                <w:szCs w:val="14"/>
                              </w:rPr>
                              <w:t xml:space="preserve">4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</w:tcPr>
                          <w:p w14:paraId="42DAD7D2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2" w:space="0" w:color="5F5F5F"/>
                              <w:bottom w:val="single" w:sz="4" w:space="0" w:color="auto"/>
                            </w:tcBorders>
                            <w:noWrap/>
                          </w:tcPr>
                          <w:p w14:paraId="609659CC" w14:textId="77777777" w:rsidR="00BA1766" w:rsidRPr="00666DF3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6D74EC9E" w14:textId="77777777" w:rsidTr="00CA7557">
                        <w:trPr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2829E0FF" w14:textId="77777777" w:rsidR="00BA1766" w:rsidRPr="003F6BE4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>현금의증가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69A950EE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F92B772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  <w:t>219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A9442FD" w14:textId="63C2B9C0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/>
                                <w:sz w:val="14"/>
                                <w:szCs w:val="14"/>
                              </w:rPr>
                              <w:t xml:space="preserve">297 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04DAD50E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A2C3833" w14:textId="77777777" w:rsidR="00BA1766" w:rsidRPr="003F6BE4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BA1766" w:rsidRPr="00E432FD" w14:paraId="7D42A62E" w14:textId="77777777" w:rsidTr="00CA7557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8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64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39A65F69" w14:textId="77777777" w:rsidR="00BA1766" w:rsidRPr="00CA7557" w:rsidRDefault="00BA1766" w:rsidP="00BA1766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CA7557">
                              <w:rPr>
                                <w:rFonts w:ascii="HY중고딕" w:eastAsia="HY중고딕" w:hAnsi="돋움" w:hint="eastAsia"/>
                                <w:bCs/>
                                <w:spacing w:val="-4"/>
                                <w:sz w:val="14"/>
                                <w:szCs w:val="14"/>
                              </w:rPr>
                              <w:t>F</w:t>
                            </w:r>
                            <w:r w:rsidRPr="00CA7557"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  <w:t>CF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3EA71C48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2BF4C788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  <w:t>(201)</w:t>
                            </w:r>
                          </w:p>
                        </w:tc>
                        <w:tc>
                          <w:tcPr>
                            <w:tcW w:w="579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689769EC" w14:textId="405CF170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BA1766">
                              <w:rPr>
                                <w:rFonts w:ascii="HY중고딕" w:eastAsia="HY중고딕" w:hAnsi="돋움" w:hint="eastAsia"/>
                                <w:bCs/>
                                <w:spacing w:val="-4"/>
                                <w:sz w:val="14"/>
                                <w:szCs w:val="14"/>
                              </w:rPr>
                              <w:t>(829)</w:t>
                            </w: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13C76172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8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62F21CAB" w14:textId="77777777" w:rsidR="00BA1766" w:rsidRPr="00CA7557" w:rsidRDefault="00BA1766" w:rsidP="00BA1766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</w:tbl>
                    <w:bookmarkEnd w:id="63"/>
                    <w:bookmarkEnd w:id="64"/>
                    <w:p w14:paraId="00EE3FA8" w14:textId="77777777" w:rsidR="00D04A13" w:rsidRPr="00B84779" w:rsidRDefault="00D04A13" w:rsidP="00D04A13">
                      <w:pPr>
                        <w:pStyle w:val="ad"/>
                        <w:ind w:right="36"/>
                      </w:pPr>
                      <w:r w:rsidRPr="00B84779">
                        <w:rPr>
                          <w:rFonts w:hint="eastAsia"/>
                        </w:rPr>
                        <w:t>주: K-IFRS (연결) 기준</w:t>
                      </w:r>
                    </w:p>
                    <w:p w14:paraId="4F0CB6C5" w14:textId="77777777" w:rsidR="00D04A13" w:rsidRPr="00B84779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2987E4" wp14:editId="1A794077">
                <wp:simplePos x="0" y="0"/>
                <wp:positionH relativeFrom="column">
                  <wp:posOffset>-1710055</wp:posOffset>
                </wp:positionH>
                <wp:positionV relativeFrom="page">
                  <wp:posOffset>1368425</wp:posOffset>
                </wp:positionV>
                <wp:extent cx="3045600" cy="4053600"/>
                <wp:effectExtent l="0" t="0" r="2540" b="4445"/>
                <wp:wrapNone/>
                <wp:docPr id="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5600" cy="405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CC200" w14:textId="77777777" w:rsidR="00D04A13" w:rsidRPr="00307524" w:rsidRDefault="00D04A13" w:rsidP="00D04A13">
                            <w:pPr>
                              <w:pStyle w:val="a8"/>
                              <w:tabs>
                                <w:tab w:val="right" w:pos="4662"/>
                              </w:tabs>
                              <w:spacing w:after="8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손</w:t>
                            </w:r>
                            <w:r>
                              <w:t>익</w:t>
                            </w:r>
                            <w:r>
                              <w:rPr>
                                <w:rFonts w:hint="eastAsia"/>
                              </w:rPr>
                              <w:t>계</w:t>
                            </w:r>
                            <w:r>
                              <w:t>산서</w:t>
                            </w:r>
                            <w:r w:rsidRPr="00307524">
                              <w:rPr>
                                <w:rFonts w:hint="eastAsia"/>
                              </w:rPr>
                              <w:tab/>
                            </w:r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 xml:space="preserve">(단위: </w:t>
                            </w:r>
                            <w:bookmarkStart w:id="65" w:name="Table1_Unit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십억원</w:t>
                            </w:r>
                            <w:bookmarkEnd w:id="65"/>
                            <w:r w:rsidRPr="008D421F">
                              <w:rPr>
                                <w:rFonts w:hint="eastAsia"/>
                                <w:b w:val="0"/>
                                <w:spacing w:val="0"/>
                                <w:w w:val="100"/>
                                <w:sz w:val="13"/>
                                <w:szCs w:val="13"/>
                              </w:rPr>
                              <w:t>)</w:t>
                            </w:r>
                          </w:p>
                          <w:tbl>
                            <w:tblPr>
                              <w:tblStyle w:val="aa"/>
                              <w:tblW w:w="4674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22"/>
                              <w:gridCol w:w="590"/>
                              <w:gridCol w:w="590"/>
                              <w:gridCol w:w="591"/>
                              <w:gridCol w:w="590"/>
                              <w:gridCol w:w="591"/>
                            </w:tblGrid>
                            <w:tr w:rsidR="00D04A13" w:rsidRPr="00E432FD" w14:paraId="580E4306" w14:textId="77777777" w:rsidTr="00010EA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26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675B26E1" w14:textId="77777777" w:rsidR="00D04A13" w:rsidRPr="00E432FD" w:rsidRDefault="00D04A13" w:rsidP="006E6F08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bookmarkStart w:id="66" w:name="Table1_Year" w:colFirst="1" w:colLast="5"/>
                                  <w:bookmarkStart w:id="67" w:name="Table1_YearT" w:colFirst="1" w:colLast="5"/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2EEF7E60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2019A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34CFF8C0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2020A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  <w:noWrap/>
                                </w:tcPr>
                                <w:p w14:paraId="2986A95B" w14:textId="105D7F22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2021</w:t>
                                  </w:r>
                                  <w:r w:rsidR="00642BF0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</w:tcPr>
                                <w:p w14:paraId="2E1BC61A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2022F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6" w:space="0" w:color="000000" w:themeColor="text1"/>
                                    <w:bottom w:val="nil"/>
                                  </w:tcBorders>
                                </w:tcPr>
                                <w:p w14:paraId="7A8B9634" w14:textId="77777777" w:rsidR="00D04A13" w:rsidRPr="00E432FD" w:rsidRDefault="00D11772" w:rsidP="006E6F08">
                                  <w:pPr>
                                    <w:ind w:right="36"/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bCs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2023F</w:t>
                                  </w:r>
                                </w:p>
                              </w:tc>
                            </w:tr>
                            <w:tr w:rsidR="00642BF0" w:rsidRPr="00E432FD" w14:paraId="15DE5DEA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62E1A04" w14:textId="77777777" w:rsidR="00642BF0" w:rsidRPr="0069555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bookmarkStart w:id="68" w:name="Table1_Data" w:colFirst="1" w:colLast="5"/>
                                  <w:bookmarkStart w:id="69" w:name="Table1_DataT" w:colFirst="1" w:colLast="5"/>
                                  <w:bookmarkEnd w:id="66"/>
                                  <w:bookmarkEnd w:id="67"/>
                                  <w:r w:rsidRPr="00695559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매출액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1A8E751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587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7BEDC6D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796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01B1ED0" w14:textId="49A17559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1,256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B79C38A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94F64E5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F99EAF0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EC5A0BE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매출</w:t>
                                  </w:r>
                                  <w:r w:rsidRPr="00666DF3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원가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4EB45E7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386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8997D2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422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3626322" w14:textId="23220A93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633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081EAD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31B0BA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1DCB67E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ED6F617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매출총이익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ABC8C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202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441DD2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375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DCDBB64" w14:textId="4E91D23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623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89ADB3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7D7EE4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53011E79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2B51C90E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판매관리비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7B9AEA4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11AE85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229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noWrap/>
                                </w:tcPr>
                                <w:p w14:paraId="004EE6DC" w14:textId="3538CAE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433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6DFB365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</w:tcPr>
                                <w:p w14:paraId="5960008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33C3FAD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CFAE338" w14:textId="77777777" w:rsidR="00642BF0" w:rsidRPr="00695559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95559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영업이익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FEBBE52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99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1F14E0B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146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14BD862" w14:textId="5F60E443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190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5B90005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542802F" w14:textId="77777777" w:rsidR="00642BF0" w:rsidRPr="0069555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9E64405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96396F5" w14:textId="77777777" w:rsidR="00642BF0" w:rsidRPr="003F6BE4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영업이익률</w:t>
                                  </w:r>
                                  <w:r w:rsidRPr="00B45EB9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Pr="00B45EB9"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%)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CA2F6F0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16.8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2E84F65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18.3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53AB96B" w14:textId="2321C2F8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15.1</w:t>
                                  </w:r>
                                  <w:r>
                                    <w:rPr>
                                      <w:rFonts w:ascii="돋움" w:eastAsia="돋움" w:hAnsi="돋움" w:cs="Arial" w:hint="eastAsia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8E83503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F46603A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D8D466E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1CC6170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EBITDA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8C2D58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587C0E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400B56A" w14:textId="2835AF40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274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2A3C664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A2C38D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50D63613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FD3B7E2" w14:textId="77777777" w:rsidR="00642BF0" w:rsidRPr="003F6BE4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EBITDA Margin</w:t>
                                  </w:r>
                                  <w:r w:rsidRPr="00B45EB9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Pr="00B45EB9"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%)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84255B6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18.4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3DEDD4B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22.7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7DC463C" w14:textId="2E90E1B3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 xml:space="preserve">21.8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087F4A49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65187DF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65F0CC9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4E55C5B" w14:textId="77777777" w:rsidR="00642BF0" w:rsidRPr="001F3641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1F3641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>영</w:t>
                                  </w:r>
                                  <w:r w:rsidRPr="001F3641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업외수익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E14E6A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2E1551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(20)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98ACEBD" w14:textId="072F5364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20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D2A1215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02049F47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B521EDA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77A3206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금융수</w:t>
                                  </w:r>
                                  <w:r w:rsidRPr="00666DF3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5DDC0B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7375EC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23B44D2" w14:textId="3D9EE21E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45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6CBE7E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78D85C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79EB05A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87658D4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금융비용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F3A895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3B4B88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7173980" w14:textId="13557AF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39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105E17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9A7060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58B32F9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DE051ED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기타영업외손익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1B3B3C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(0)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604F2D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(4)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6E44318" w14:textId="515BC01B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2DEEE3A2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09F97B1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27F3665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082F53DA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관계기업관련손익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1AB07A0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7F475D3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(2)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6FCF5FDE" w14:textId="47E5AC3E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16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019DA8A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185CFDB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B922717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55693E7" w14:textId="77777777" w:rsidR="00642BF0" w:rsidRPr="006E6F08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세전계속사업이익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0574C091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98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B0C1E44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126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AF1FB42" w14:textId="510D9798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b/>
                                      <w:sz w:val="14"/>
                                      <w:szCs w:val="14"/>
                                    </w:rPr>
                                    <w:t xml:space="preserve">210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040E3D3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470EF1F" w14:textId="77777777" w:rsidR="00642BF0" w:rsidRPr="006E6F08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1E2135AE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40F28B5A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법인세비용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3D8C80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E7F51B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56EE620" w14:textId="117D909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70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A7F0AC7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56CD5420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273BB7D7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B1516D2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  <w:t>연결당기순이익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7319627C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2FE413F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BDF2B12" w14:textId="1920B9B0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141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1B8435CC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3A1087E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EAC2120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390868AE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E6F08">
                                    <w:rPr>
                                      <w:rFonts w:ascii="HY중고딕" w:eastAsia="HY중고딕"/>
                                      <w:b/>
                                      <w:sz w:val="14"/>
                                      <w:szCs w:val="14"/>
                                    </w:rPr>
                                    <w:t>지배주주지분순이익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12A4B02F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74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5307ADC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86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  <w:noWrap/>
                                </w:tcPr>
                                <w:p w14:paraId="68A36A30" w14:textId="17805DB2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int="eastAsia"/>
                                      <w:sz w:val="14"/>
                                      <w:szCs w:val="14"/>
                                    </w:rPr>
                                    <w:t xml:space="preserve">137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602D8FAC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shd w:val="clear" w:color="auto" w:fill="auto"/>
                                </w:tcPr>
                                <w:p w14:paraId="4EEDAA5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5359293" w14:textId="77777777" w:rsidTr="00A811BE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7C7F7C79" w14:textId="77777777" w:rsidR="00642BF0" w:rsidRPr="003F6BE4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배주주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순</w:t>
                                  </w:r>
                                  <w:r w:rsidRPr="003F6BE4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이익률</w:t>
                                  </w:r>
                                  <w:r w:rsidRPr="00B45EB9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 w:rsidRPr="00B45EB9"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%)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41D72279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12.6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755240D0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>10.8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  <w:noWrap/>
                                </w:tcPr>
                                <w:p w14:paraId="6F8D68FD" w14:textId="32973774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  <w:t xml:space="preserve">10.9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1F01B4D0" w14:textId="77777777" w:rsidR="00642BF0" w:rsidRPr="00642BF0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4" w:space="0" w:color="auto"/>
                                  </w:tcBorders>
                                  <w:shd w:val="clear" w:color="auto" w:fill="auto"/>
                                </w:tcPr>
                                <w:p w14:paraId="1F824FA1" w14:textId="77777777" w:rsidR="00642BF0" w:rsidRPr="003F6BE4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i/>
                                      <w:color w:val="64646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584FF89" w14:textId="77777777" w:rsidTr="00BE6D84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3450F5B" w14:textId="77777777" w:rsidR="00642BF0" w:rsidRPr="00666DF3" w:rsidRDefault="00642BF0" w:rsidP="00642BF0">
                                  <w:pPr>
                                    <w:ind w:right="36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성장성(%, YoY)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1B6AFCD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727365D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  <w:noWrap/>
                                </w:tcPr>
                                <w:p w14:paraId="5017458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27D3CE53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14:paraId="039EFE0E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3D0790C0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A4BD0D5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매출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9975FB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94.9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2F3F84E9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35.6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2DAB689" w14:textId="6E37230C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57.7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B998216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B203114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99D2B7F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648F056" w14:textId="77777777" w:rsidR="00642BF0" w:rsidRPr="00666DF3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영업이익</w:t>
                                  </w:r>
                                  <w:r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666DF3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739043D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23.5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1644858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47.4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F380393" w14:textId="54486F41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30.7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2EE13AB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275507A" w14:textId="77777777" w:rsidR="00642BF0" w:rsidRPr="00666DF3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0FE9A766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6D9A4C13" w14:textId="77777777" w:rsidR="00642BF0" w:rsidRPr="00FE1D19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지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배주주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순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이익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 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536563C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73B25C5A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16.1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C8DE155" w14:textId="79E1000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59.6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A0A3E71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60A303E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49EF9E94" w14:textId="77777777" w:rsidTr="00010EAC">
                              <w:trPr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1C7A49D" w14:textId="77777777" w:rsidR="00642BF0" w:rsidRPr="00FE1D19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EPS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3302C31F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NM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0C045CE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  <w:t>1.2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  <w:noWrap/>
                                </w:tcPr>
                                <w:p w14:paraId="1E6D895A" w14:textId="47CB1091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22.8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B3AFD56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115BC8F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642BF0" w:rsidRPr="00E432FD" w14:paraId="6A427067" w14:textId="77777777" w:rsidTr="00010EAC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2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722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08A36B6F" w14:textId="77777777" w:rsidR="00642BF0" w:rsidRPr="00FE1D19" w:rsidRDefault="00642BF0" w:rsidP="00642BF0">
                                  <w:pPr>
                                    <w:ind w:right="36" w:firstLineChars="50" w:firstLine="64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pacing w:val="-4"/>
                                      <w:sz w:val="14"/>
                                      <w:szCs w:val="14"/>
                                    </w:rPr>
                                    <w:t>EBITDA</w:t>
                                  </w:r>
                                  <w:r w:rsidRPr="00FE1D19"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 w:rsidRPr="00FE1D19">
                                    <w:rPr>
                                      <w:rFonts w:ascii="HY중고딕" w:eastAsia="HY중고딕" w:hAnsi="돋움" w:hint="eastAsia"/>
                                      <w:spacing w:val="-4"/>
                                      <w:sz w:val="14"/>
                                      <w:szCs w:val="14"/>
                                    </w:rPr>
                                    <w:t>증가율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005D48BC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28.8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15BC0BBF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  <w:t>67.0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  <w:noWrap/>
                                </w:tcPr>
                                <w:p w14:paraId="6A1B61BF" w14:textId="5447669D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  <w:r w:rsidRPr="00642BF0">
                                    <w:rPr>
                                      <w:rFonts w:ascii="HY중고딕" w:eastAsia="HY중고딕" w:hAnsi="돋움" w:hint="eastAsia"/>
                                      <w:sz w:val="14"/>
                                      <w:szCs w:val="14"/>
                                    </w:rPr>
                                    <w:t xml:space="preserve">51.6 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3781CFE9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single" w:sz="6" w:space="0" w:color="000000" w:themeColor="text1"/>
                                  </w:tcBorders>
                                </w:tcPr>
                                <w:p w14:paraId="0A11DC70" w14:textId="77777777" w:rsidR="00642BF0" w:rsidRPr="00FE1D19" w:rsidRDefault="00642BF0" w:rsidP="00642BF0">
                                  <w:pPr>
                                    <w:wordWrap/>
                                    <w:ind w:right="36"/>
                                    <w:jc w:val="right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HY중고딕" w:eastAsia="HY중고딕" w:hAnsi="돋움"/>
                                      <w:spacing w:val="-4"/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bookmarkEnd w:id="68"/>
                            <w:bookmarkEnd w:id="69"/>
                          </w:tbl>
                          <w:p w14:paraId="11DF16B5" w14:textId="77777777" w:rsidR="00D04A13" w:rsidRDefault="00D04A13" w:rsidP="00D04A13">
                            <w:pPr>
                              <w:pStyle w:val="ad"/>
                              <w:ind w:right="3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2987E4" id="Text Box 12" o:spid="_x0000_s1042" type="#_x0000_t202" style="position:absolute;left:0;text-align:left;margin-left:-134.65pt;margin-top:107.75pt;width:239.8pt;height:3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" filled="f" stroked="f">
                <v:textbox inset="0,0,0,0">
                  <w:txbxContent>
                    <w:p w14:paraId="006CC200" w14:textId="77777777" w:rsidR="00D04A13" w:rsidRPr="00307524" w:rsidRDefault="00D04A13" w:rsidP="00D04A13">
                      <w:pPr>
                        <w:pStyle w:val="a8"/>
                        <w:tabs>
                          <w:tab w:val="right" w:pos="4662"/>
                        </w:tabs>
                        <w:spacing w:after="8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rFonts w:hint="eastAsia"/>
                        </w:rPr>
                        <w:t>손</w:t>
                      </w:r>
                      <w:r>
                        <w:t>익</w:t>
                      </w:r>
                      <w:r>
                        <w:rPr>
                          <w:rFonts w:hint="eastAsia"/>
                        </w:rPr>
                        <w:t>계</w:t>
                      </w:r>
                      <w:r>
                        <w:t>산서</w:t>
                      </w:r>
                      <w:r w:rsidRPr="00307524">
                        <w:rPr>
                          <w:rFonts w:hint="eastAsia"/>
                        </w:rPr>
                        <w:tab/>
                      </w:r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 xml:space="preserve">(단위: </w:t>
                      </w:r>
                      <w:bookmarkStart w:id="70" w:name="Table1_Unit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십억원</w:t>
                      </w:r>
                      <w:bookmarkEnd w:id="70"/>
                      <w:r w:rsidRPr="008D421F">
                        <w:rPr>
                          <w:rFonts w:hint="eastAsia"/>
                          <w:b w:val="0"/>
                          <w:spacing w:val="0"/>
                          <w:w w:val="100"/>
                          <w:sz w:val="13"/>
                          <w:szCs w:val="13"/>
                        </w:rPr>
                        <w:t>)</w:t>
                      </w:r>
                    </w:p>
                    <w:tbl>
                      <w:tblPr>
                        <w:tblStyle w:val="aa"/>
                        <w:tblW w:w="4674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22"/>
                        <w:gridCol w:w="590"/>
                        <w:gridCol w:w="590"/>
                        <w:gridCol w:w="591"/>
                        <w:gridCol w:w="590"/>
                        <w:gridCol w:w="591"/>
                      </w:tblGrid>
                      <w:tr w:rsidR="00D04A13" w:rsidRPr="00E432FD" w14:paraId="580E4306" w14:textId="77777777" w:rsidTr="00010EA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26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675B26E1" w14:textId="77777777" w:rsidR="00D04A13" w:rsidRPr="00E432FD" w:rsidRDefault="00D04A13" w:rsidP="006E6F08">
                            <w:pPr>
                              <w:ind w:right="36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bookmarkStart w:id="71" w:name="Table1_Year" w:colFirst="1" w:colLast="5"/>
                            <w:bookmarkStart w:id="72" w:name="Table1_YearT" w:colFirst="1" w:colLast="5"/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2EEF7E60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2019A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34CFF8C0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2020A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  <w:noWrap/>
                          </w:tcPr>
                          <w:p w14:paraId="2986A95B" w14:textId="105D7F22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2021</w:t>
                            </w:r>
                            <w:r w:rsidR="00642BF0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</w:tcPr>
                          <w:p w14:paraId="2E1BC61A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2022F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6" w:space="0" w:color="000000" w:themeColor="text1"/>
                              <w:bottom w:val="nil"/>
                            </w:tcBorders>
                          </w:tcPr>
                          <w:p w14:paraId="7A8B9634" w14:textId="77777777" w:rsidR="00D04A13" w:rsidRPr="00E432FD" w:rsidRDefault="00D11772" w:rsidP="006E6F08">
                            <w:pPr>
                              <w:ind w:right="36"/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2023F</w:t>
                            </w:r>
                          </w:p>
                        </w:tc>
                      </w:tr>
                      <w:tr w:rsidR="00642BF0" w:rsidRPr="00E432FD" w14:paraId="15DE5DEA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62E1A04" w14:textId="77777777" w:rsidR="00642BF0" w:rsidRPr="00695559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bookmarkStart w:id="73" w:name="Table1_Data" w:colFirst="1" w:colLast="5"/>
                            <w:bookmarkStart w:id="74" w:name="Table1_DataT" w:colFirst="1" w:colLast="5"/>
                            <w:bookmarkEnd w:id="71"/>
                            <w:bookmarkEnd w:id="72"/>
                            <w:r w:rsidRPr="00695559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매출액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1A8E751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587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7BEDC6D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796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01B1ED0" w14:textId="49A17559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 xml:space="preserve">1,256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B79C38A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94F64E5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F99EAF0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EC5A0BE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매출</w:t>
                            </w:r>
                            <w:r w:rsidRPr="00666DF3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원가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4EB45E7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386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8997D2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422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3626322" w14:textId="23220A93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633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081EAD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31B0BA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1DCB67E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ED6F617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매출총이익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ABC8C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202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441DD2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375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DCDBB64" w14:textId="4E91D23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623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89ADB3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7D7EE4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53011E79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2B51C90E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판매관리비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7B9AEA4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11AE85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229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noWrap/>
                          </w:tcPr>
                          <w:p w14:paraId="004EE6DC" w14:textId="3538CAE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433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6DFB365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</w:tcPr>
                          <w:p w14:paraId="5960008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33C3FAD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CFAE338" w14:textId="77777777" w:rsidR="00642BF0" w:rsidRPr="00695559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95559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영업이익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FEBBE52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99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1F14E0B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146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14BD862" w14:textId="5F60E443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 xml:space="preserve">190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35B90005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1542802F" w14:textId="77777777" w:rsidR="00642BF0" w:rsidRPr="0069555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9E64405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96396F5" w14:textId="77777777" w:rsidR="00642BF0" w:rsidRPr="003F6BE4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영업이익률</w:t>
                            </w:r>
                            <w:r w:rsidRPr="00B45EB9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(</w:t>
                            </w:r>
                            <w:r w:rsidRPr="00B45EB9"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%)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CA2F6F0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16.8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2E84F65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18.3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53AB96B" w14:textId="2321C2F8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15.1</w:t>
                            </w:r>
                            <w:r>
                              <w:rPr>
                                <w:rFonts w:ascii="돋움" w:eastAsia="돋움" w:hAnsi="돋움" w:cs="Arial" w:hint="eastAsia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8E83503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F46603A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D8D466E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1CC6170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EBITDA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8C2D58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587C0E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400B56A" w14:textId="2835AF40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274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2A3C664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A2C38D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50D63613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FD3B7E2" w14:textId="77777777" w:rsidR="00642BF0" w:rsidRPr="003F6BE4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3F6BE4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EBITDA Margin</w:t>
                            </w:r>
                            <w:r w:rsidRPr="00B45EB9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(</w:t>
                            </w:r>
                            <w:r w:rsidRPr="00B45EB9"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%)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84255B6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18.4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3DEDD4B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22.7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7DC463C" w14:textId="2E90E1B3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 xml:space="preserve">21.8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087F4A49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65187DF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65F0CC9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4E55C5B" w14:textId="77777777" w:rsidR="00642BF0" w:rsidRPr="001F3641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1F3641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>영</w:t>
                            </w:r>
                            <w:r w:rsidRPr="001F3641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업외수익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E14E6A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2E1551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(20)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98ACEBD" w14:textId="072F5364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20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D2A1215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02049F47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B521EDA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77A3206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금융수</w:t>
                            </w:r>
                            <w:r w:rsidRPr="00666DF3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5DDC0B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7375EC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23B44D2" w14:textId="3D9EE21E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45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36CBE7E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478D85C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79EB05A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87658D4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금융비용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F3A895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3B4B88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7173980" w14:textId="13557AF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39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5105E17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9A7060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58B32F9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DE051ED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기타영업외손익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1B3B3C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(0)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604F2D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(4)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6E44318" w14:textId="515BC01B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2DEEE3A2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409F97B1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27F3665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082F53DA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관계기업관련손익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1AB07A0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7F475D3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(2)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6FCF5FDE" w14:textId="47E5AC3E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16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019DA8A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185CFDB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B922717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55693E7" w14:textId="77777777" w:rsidR="00642BF0" w:rsidRPr="006E6F08" w:rsidRDefault="00642BF0" w:rsidP="00642BF0">
                            <w:pPr>
                              <w:ind w:right="36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세전계속사업이익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0574C091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98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B0C1E44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126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AF1FB42" w14:textId="510D9798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b/>
                                <w:sz w:val="14"/>
                                <w:szCs w:val="14"/>
                              </w:rPr>
                              <w:t xml:space="preserve">210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4040E3D3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shd w:val="clear" w:color="auto" w:fill="auto"/>
                          </w:tcPr>
                          <w:p w14:paraId="1470EF1F" w14:textId="77777777" w:rsidR="00642BF0" w:rsidRPr="006E6F08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1E2135AE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40F28B5A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법인세비용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3D8C80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E7F51B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56EE620" w14:textId="117D909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70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5A7F0AC7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56CD5420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273BB7D7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B1516D2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  <w:t>연결당기순이익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7319627C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2FE413F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BDF2B12" w14:textId="1920B9B0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141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1B8435CC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3A1087E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EAC2120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390868AE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E6F08">
                              <w:rPr>
                                <w:rFonts w:ascii="HY중고딕" w:eastAsia="HY중고딕"/>
                                <w:b/>
                                <w:sz w:val="14"/>
                                <w:szCs w:val="14"/>
                              </w:rPr>
                              <w:t>지배주주지분순이익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12A4B02F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74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5307ADC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86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  <w:noWrap/>
                          </w:tcPr>
                          <w:p w14:paraId="68A36A30" w14:textId="17805DB2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int="eastAsia"/>
                                <w:sz w:val="14"/>
                                <w:szCs w:val="14"/>
                              </w:rPr>
                              <w:t xml:space="preserve">137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602D8FAC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shd w:val="clear" w:color="auto" w:fill="auto"/>
                          </w:tcPr>
                          <w:p w14:paraId="4EEDAA5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5359293" w14:textId="77777777" w:rsidTr="00A811BE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7C7F7C79" w14:textId="77777777" w:rsidR="00642BF0" w:rsidRPr="003F6BE4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지</w:t>
                            </w: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배주주</w:t>
                            </w:r>
                            <w:r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순</w:t>
                            </w:r>
                            <w:r w:rsidRPr="003F6BE4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이익률</w:t>
                            </w:r>
                            <w:r w:rsidRPr="00B45EB9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>(</w:t>
                            </w:r>
                            <w:r w:rsidRPr="00B45EB9"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%)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41D72279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12.6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755240D0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  <w:t>10.8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  <w:noWrap/>
                          </w:tcPr>
                          <w:p w14:paraId="6F8D68FD" w14:textId="32973774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i/>
                                <w:color w:val="646464"/>
                                <w:sz w:val="14"/>
                                <w:szCs w:val="14"/>
                              </w:rPr>
                              <w:t xml:space="preserve">10.9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1F01B4D0" w14:textId="77777777" w:rsidR="00642BF0" w:rsidRPr="00642BF0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4" w:space="0" w:color="auto"/>
                            </w:tcBorders>
                            <w:shd w:val="clear" w:color="auto" w:fill="auto"/>
                          </w:tcPr>
                          <w:p w14:paraId="1F824FA1" w14:textId="77777777" w:rsidR="00642BF0" w:rsidRPr="003F6BE4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i/>
                                <w:color w:val="64646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584FF89" w14:textId="77777777" w:rsidTr="00BE6D84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3450F5B" w14:textId="77777777" w:rsidR="00642BF0" w:rsidRPr="00666DF3" w:rsidRDefault="00642BF0" w:rsidP="00642BF0">
                            <w:pPr>
                              <w:ind w:right="36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성장성(%, YoY)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1B6AFCD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727365D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  <w:noWrap/>
                          </w:tcPr>
                          <w:p w14:paraId="5017458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27D3CE53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14:paraId="039EFE0E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3D0790C0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A4BD0D5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매출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9975FB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94.9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2F3F84E9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35.6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2DAB689" w14:textId="6E37230C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57.7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B998216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B203114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99D2B7F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648F056" w14:textId="77777777" w:rsidR="00642BF0" w:rsidRPr="00666DF3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영업이익</w:t>
                            </w:r>
                            <w:r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666DF3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739043D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23.5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1644858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47.4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F380393" w14:textId="54486F41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30.7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2EE13AB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275507A" w14:textId="77777777" w:rsidR="00642BF0" w:rsidRPr="00666DF3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0FE9A766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6D9A4C13" w14:textId="77777777" w:rsidR="00642BF0" w:rsidRPr="00FE1D19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지</w:t>
                            </w:r>
                            <w:r w:rsidRPr="00FE1D19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배주주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순</w:t>
                            </w:r>
                            <w:r w:rsidRPr="00FE1D19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이익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 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536563C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73B25C5A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16.1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C8DE155" w14:textId="79E1000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59.6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A0A3E71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60A303E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49EF9E94" w14:textId="77777777" w:rsidTr="00010EAC">
                        <w:trPr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1C7A49D" w14:textId="77777777" w:rsidR="00642BF0" w:rsidRPr="00FE1D19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EPS</w:t>
                            </w:r>
                            <w:r w:rsidRPr="00FE1D19"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3302C31F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NM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0C045CE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  <w:t>1.2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  <w:noWrap/>
                          </w:tcPr>
                          <w:p w14:paraId="1E6D895A" w14:textId="47CB1091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22.8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B3AFD56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115BC8F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642BF0" w:rsidRPr="00E432FD" w14:paraId="6A427067" w14:textId="77777777" w:rsidTr="00010EAC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2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722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08A36B6F" w14:textId="77777777" w:rsidR="00642BF0" w:rsidRPr="00FE1D19" w:rsidRDefault="00642BF0" w:rsidP="00642BF0">
                            <w:pPr>
                              <w:ind w:right="36" w:firstLineChars="50" w:firstLine="64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FE1D19">
                              <w:rPr>
                                <w:rFonts w:ascii="HY중고딕" w:eastAsia="HY중고딕" w:hAnsi="돋움" w:hint="eastAsia"/>
                                <w:spacing w:val="-4"/>
                                <w:sz w:val="14"/>
                                <w:szCs w:val="14"/>
                              </w:rPr>
                              <w:t>EBITDA</w:t>
                            </w:r>
                            <w:r w:rsidRPr="00FE1D19"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E1D19">
                              <w:rPr>
                                <w:rFonts w:ascii="HY중고딕" w:eastAsia="HY중고딕" w:hAnsi="돋움" w:hint="eastAsia"/>
                                <w:spacing w:val="-4"/>
                                <w:sz w:val="14"/>
                                <w:szCs w:val="14"/>
                              </w:rPr>
                              <w:t>증가율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005D48BC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28.8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15BC0BBF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  <w:t>67.0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  <w:noWrap/>
                          </w:tcPr>
                          <w:p w14:paraId="6A1B61BF" w14:textId="5447669D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  <w:r w:rsidRPr="00642BF0">
                              <w:rPr>
                                <w:rFonts w:ascii="HY중고딕" w:eastAsia="HY중고딕" w:hAnsi="돋움" w:hint="eastAsia"/>
                                <w:sz w:val="14"/>
                                <w:szCs w:val="14"/>
                              </w:rPr>
                              <w:t xml:space="preserve">51.6 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3781CFE9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single" w:sz="6" w:space="0" w:color="000000" w:themeColor="text1"/>
                            </w:tcBorders>
                          </w:tcPr>
                          <w:p w14:paraId="0A11DC70" w14:textId="77777777" w:rsidR="00642BF0" w:rsidRPr="00FE1D19" w:rsidRDefault="00642BF0" w:rsidP="00642BF0">
                            <w:pPr>
                              <w:wordWrap/>
                              <w:ind w:right="36"/>
                              <w:jc w:val="right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HY중고딕" w:eastAsia="HY중고딕" w:hAnsi="돋움"/>
                                <w:spacing w:val="-4"/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bookmarkEnd w:id="73"/>
                      <w:bookmarkEnd w:id="74"/>
                    </w:tbl>
                    <w:p w14:paraId="11DF16B5" w14:textId="77777777" w:rsidR="00D04A13" w:rsidRDefault="00D04A13" w:rsidP="00D04A13">
                      <w:pPr>
                        <w:pStyle w:val="ad"/>
                        <w:ind w:right="36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F43484" wp14:editId="38AAD957">
                <wp:simplePos x="0" y="0"/>
                <wp:positionH relativeFrom="column">
                  <wp:posOffset>-1009650</wp:posOffset>
                </wp:positionH>
                <wp:positionV relativeFrom="paragraph">
                  <wp:posOffset>648335</wp:posOffset>
                </wp:positionV>
                <wp:extent cx="7620" cy="167640"/>
                <wp:effectExtent l="0" t="0" r="0" b="0"/>
                <wp:wrapNone/>
                <wp:docPr id="5" name="직선 연결선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16764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4C7525" id="직선 연결선 5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9.5pt,51.05pt" to="-78.9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" stroked="f">
                <v:stroke endarrow="block"/>
              </v:line>
            </w:pict>
          </mc:Fallback>
        </mc:AlternateContent>
      </w:r>
    </w:p>
    <w:p w14:paraId="37B86C7A" w14:textId="77777777" w:rsidR="00BE769D" w:rsidRPr="00F841F5" w:rsidRDefault="00BE769D" w:rsidP="00F841F5">
      <w:pPr>
        <w:pStyle w:val="1"/>
      </w:pPr>
    </w:p>
    <w:sectPr w:rsidR="00BE769D" w:rsidRPr="00F841F5" w:rsidSect="00435552">
      <w:headerReference w:type="even" r:id="rId20"/>
      <w:headerReference w:type="default" r:id="rId21"/>
      <w:footerReference w:type="even" r:id="rId22"/>
      <w:footerReference w:type="default" r:id="rId23"/>
      <w:type w:val="continuous"/>
      <w:pgSz w:w="11906" w:h="16838" w:code="9"/>
      <w:pgMar w:top="1134" w:right="1134" w:bottom="1134" w:left="3827" w:header="1021" w:footer="567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532A6" w14:textId="77777777" w:rsidR="003C79ED" w:rsidRDefault="003C79ED" w:rsidP="00D12E4E">
      <w:r>
        <w:separator/>
      </w:r>
    </w:p>
  </w:endnote>
  <w:endnote w:type="continuationSeparator" w:id="0">
    <w:p w14:paraId="7B25D8E3" w14:textId="77777777" w:rsidR="003C79ED" w:rsidRDefault="003C79ED" w:rsidP="00D12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-윤고딕140">
    <w:altName w:val="바탕"/>
    <w:charset w:val="81"/>
    <w:family w:val="roman"/>
    <w:pitch w:val="variable"/>
    <w:sig w:usb0="00000000" w:usb1="29D77CFB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DVYGOStd14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산돌고딕 M">
    <w:altName w:val="바탕"/>
    <w:charset w:val="81"/>
    <w:family w:val="roman"/>
    <w:pitch w:val="variable"/>
    <w:sig w:usb0="00000000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DEE97" w14:textId="77777777" w:rsidR="00EE2FD9" w:rsidRPr="00EE2FD9" w:rsidRDefault="00EE2FD9" w:rsidP="00EE2FD9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0E1B4000" wp14:editId="4672FF8A">
              <wp:simplePos x="0" y="0"/>
              <wp:positionH relativeFrom="column">
                <wp:posOffset>42676</wp:posOffset>
              </wp:positionH>
              <wp:positionV relativeFrom="page">
                <wp:posOffset>10046525</wp:posOffset>
              </wp:positionV>
              <wp:extent cx="4071600" cy="367200"/>
              <wp:effectExtent l="0" t="0" r="5715" b="1397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71600" cy="36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D0C993" w14:textId="77777777" w:rsidR="00EE2FD9" w:rsidRPr="00084475" w:rsidRDefault="00EE2FD9" w:rsidP="00EE2FD9">
                          <w:pPr>
                            <w:tabs>
                              <w:tab w:val="left" w:pos="9365"/>
                            </w:tabs>
                            <w:rPr>
                              <w:rFonts w:ascii="HY중고딕" w:eastAsia="HY중고딕" w:cs="Times New Roman"/>
                              <w:color w:val="262626" w:themeColor="text1" w:themeTint="D9"/>
                              <w:spacing w:val="-3"/>
                              <w:w w:val="98"/>
                              <w:kern w:val="0"/>
                              <w:sz w:val="13"/>
                              <w:szCs w:val="13"/>
                            </w:rPr>
                          </w:pPr>
                          <w:r w:rsidRPr="00084475">
                            <w:rPr>
                              <w:rFonts w:ascii="HY중고딕" w:eastAsia="HY중고딕" w:cs="Times New Roman" w:hint="eastAsia"/>
                              <w:color w:val="262626" w:themeColor="text1" w:themeTint="D9"/>
                              <w:spacing w:val="-4"/>
                              <w:w w:val="98"/>
                              <w:kern w:val="0"/>
                              <w:sz w:val="13"/>
                              <w:szCs w:val="13"/>
                            </w:rPr>
                            <w:t>한국투자증권은 당사 고객 및 별도의 서비스 계약을 맺은 법인에게만 리서치 리포트를 공개하고 있습니다. 한국투자증권의 사전 승인 없이 리포트를 어떤 형태로든 복제, 배포, 전송, 변형 및 판매하는 행위는 저작권법 위반으로 법적 처벌의 대상이 될 수 있음을 알려드립니다.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1B400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left:0;text-align:left;margin-left:3.35pt;margin-top:791.05pt;width:320.6pt;height:2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" filled="f" stroked="f" strokeweight=".5pt">
              <v:textbox inset="0,0,0,0">
                <w:txbxContent>
                  <w:p w14:paraId="7BD0C993" w14:textId="77777777" w:rsidR="00EE2FD9" w:rsidRPr="00084475" w:rsidRDefault="00EE2FD9" w:rsidP="00EE2FD9">
                    <w:pPr>
                      <w:tabs>
                        <w:tab w:val="left" w:pos="9365"/>
                      </w:tabs>
                      <w:rPr>
                        <w:rFonts w:ascii="HY중고딕" w:eastAsia="HY중고딕" w:cs="Times New Roman"/>
                        <w:color w:val="262626" w:themeColor="text1" w:themeTint="D9"/>
                        <w:spacing w:val="-3"/>
                        <w:w w:val="98"/>
                        <w:kern w:val="0"/>
                        <w:sz w:val="13"/>
                        <w:szCs w:val="13"/>
                      </w:rPr>
                    </w:pPr>
                    <w:r w:rsidRPr="00084475">
                      <w:rPr>
                        <w:rFonts w:ascii="HY중고딕" w:eastAsia="HY중고딕" w:cs="Times New Roman" w:hint="eastAsia"/>
                        <w:color w:val="262626" w:themeColor="text1" w:themeTint="D9"/>
                        <w:spacing w:val="-4"/>
                        <w:w w:val="98"/>
                        <w:kern w:val="0"/>
                        <w:sz w:val="13"/>
                        <w:szCs w:val="13"/>
                      </w:rPr>
                      <w:t>한국투자증권은 당사 고객 및 별도의 서비스 계약을 맺은 법인에게만 리서치 리포트를 공개하고 있습니다. 한국투자증권의 사전 승인 없이 리포트를 어떤 형태로든 복제, 배포, 전송, 변형 및 판매하는 행위는 저작권법 위반으로 법적 처벌의 대상이 될 수 있음을 알려드립니다.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44C22C2C" wp14:editId="6825620F">
              <wp:simplePos x="0" y="0"/>
              <wp:positionH relativeFrom="column">
                <wp:posOffset>635</wp:posOffset>
              </wp:positionH>
              <wp:positionV relativeFrom="page">
                <wp:posOffset>10050145</wp:posOffset>
              </wp:positionV>
              <wp:extent cx="0" cy="306000"/>
              <wp:effectExtent l="0" t="0" r="19050" b="18415"/>
              <wp:wrapNone/>
              <wp:docPr id="6" name="직선 연결선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06000"/>
                      </a:xfrm>
                      <a:prstGeom prst="line">
                        <a:avLst/>
                      </a:prstGeom>
                      <a:ln w="22225">
                        <a:solidFill>
                          <a:srgbClr val="5692CE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D8759E" id="직선 연결선 6" o:spid="_x0000_s1026" style="position:absolute;left:0;text-align:lef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.05pt,791.35pt" to=".05pt,8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" strokecolor="#5692ce" strokeweight="1.75pt"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B0381" w14:textId="77777777" w:rsidR="00435552" w:rsidRDefault="0043555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C0CCE" w14:textId="77777777" w:rsidR="00435552" w:rsidRPr="00FD41A4" w:rsidRDefault="00435552" w:rsidP="00D12E4E">
    <w:pPr>
      <w:tabs>
        <w:tab w:val="right" w:pos="6677"/>
      </w:tabs>
      <w:spacing w:before="360"/>
      <w:ind w:right="360"/>
      <w:jc w:val="right"/>
      <w:rPr>
        <w:color w:val="80808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FA6C5" w14:textId="77777777" w:rsidR="00435552" w:rsidRDefault="0043555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2693" w:type="dxa"/>
      <w:tblBorders>
        <w:top w:val="single" w:sz="2" w:space="0" w:color="00A0C6"/>
        <w:insideH w:val="single" w:sz="12" w:space="0" w:color="00A0C6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23"/>
      <w:gridCol w:w="75"/>
      <w:gridCol w:w="1104"/>
      <w:gridCol w:w="9171"/>
    </w:tblGrid>
    <w:tr w:rsidR="00435552" w14:paraId="7B3E402A" w14:textId="77777777" w:rsidTr="00435552">
      <w:trPr>
        <w:trHeight w:val="284"/>
      </w:trPr>
      <w:tc>
        <w:tcPr>
          <w:tcW w:w="425" w:type="dxa"/>
          <w:tcBorders>
            <w:top w:val="single" w:sz="24" w:space="0" w:color="auto"/>
            <w:bottom w:val="nil"/>
            <w:right w:val="nil"/>
          </w:tcBorders>
          <w:vAlign w:val="center"/>
        </w:tcPr>
        <w:p w14:paraId="7BC35C4E" w14:textId="77777777" w:rsidR="00435552" w:rsidRPr="00FF7E7A" w:rsidRDefault="00435552" w:rsidP="00435552">
          <w:pPr>
            <w:jc w:val="center"/>
            <w:rPr>
              <w:rFonts w:eastAsia="산돌고딕 M" w:cs="Arial"/>
              <w:b/>
              <w:szCs w:val="18"/>
            </w:rPr>
          </w:pPr>
          <w:r w:rsidRPr="00FF7E7A">
            <w:rPr>
              <w:rStyle w:val="a4"/>
              <w:rFonts w:eastAsia="산돌고딕 M" w:cs="Arial"/>
              <w:color w:val="808080"/>
              <w:szCs w:val="18"/>
            </w:rPr>
            <w:fldChar w:fldCharType="begin"/>
          </w:r>
          <w:r w:rsidRPr="00FF7E7A">
            <w:rPr>
              <w:rStyle w:val="a4"/>
              <w:rFonts w:eastAsia="산돌고딕 M" w:cs="Arial"/>
              <w:color w:val="808080"/>
              <w:szCs w:val="18"/>
            </w:rPr>
            <w:instrText xml:space="preserve"> PAGE </w:instrText>
          </w:r>
          <w:r w:rsidRPr="00FF7E7A">
            <w:rPr>
              <w:rStyle w:val="a4"/>
              <w:rFonts w:eastAsia="산돌고딕 M" w:cs="Arial"/>
              <w:color w:val="808080"/>
              <w:szCs w:val="18"/>
            </w:rPr>
            <w:fldChar w:fldCharType="separate"/>
          </w:r>
          <w:r w:rsidR="00251AC5">
            <w:rPr>
              <w:rStyle w:val="a4"/>
              <w:rFonts w:eastAsia="산돌고딕 M" w:cs="Arial"/>
              <w:noProof/>
              <w:color w:val="808080"/>
              <w:szCs w:val="18"/>
            </w:rPr>
            <w:t>4</w:t>
          </w:r>
          <w:r w:rsidRPr="00FF7E7A">
            <w:rPr>
              <w:rStyle w:val="a4"/>
              <w:rFonts w:eastAsia="산돌고딕 M" w:cs="Arial"/>
              <w:color w:val="808080"/>
              <w:szCs w:val="18"/>
            </w:rPr>
            <w:fldChar w:fldCharType="end"/>
          </w:r>
        </w:p>
      </w:tc>
      <w:tc>
        <w:tcPr>
          <w:tcW w:w="75" w:type="dxa"/>
          <w:tcBorders>
            <w:top w:val="nil"/>
            <w:bottom w:val="nil"/>
            <w:right w:val="nil"/>
          </w:tcBorders>
          <w:vAlign w:val="center"/>
        </w:tcPr>
        <w:p w14:paraId="10B926E2" w14:textId="77777777" w:rsidR="00435552" w:rsidRPr="002F583D" w:rsidRDefault="00435552" w:rsidP="00435552">
          <w:pPr>
            <w:ind w:left="-23"/>
            <w:jc w:val="center"/>
            <w:rPr>
              <w:rFonts w:ascii="산돌고딕 M" w:eastAsia="산돌고딕 M"/>
              <w:b/>
              <w:sz w:val="17"/>
              <w:szCs w:val="17"/>
            </w:rPr>
          </w:pPr>
        </w:p>
      </w:tc>
      <w:tc>
        <w:tcPr>
          <w:tcW w:w="1106" w:type="dxa"/>
          <w:tcBorders>
            <w:top w:val="single" w:sz="24" w:space="0" w:color="7BA6D8"/>
            <w:left w:val="nil"/>
            <w:bottom w:val="nil"/>
            <w:right w:val="nil"/>
          </w:tcBorders>
          <w:vAlign w:val="center"/>
        </w:tcPr>
        <w:p w14:paraId="2A155A09" w14:textId="77777777" w:rsidR="00435552" w:rsidRPr="002F583D" w:rsidRDefault="00435552" w:rsidP="00435552">
          <w:pPr>
            <w:spacing w:afterLines="20" w:after="48"/>
            <w:jc w:val="center"/>
            <w:rPr>
              <w:sz w:val="17"/>
              <w:szCs w:val="17"/>
            </w:rPr>
          </w:pPr>
          <w:r w:rsidRPr="002F583D">
            <w:rPr>
              <w:noProof/>
              <w:sz w:val="17"/>
              <w:szCs w:val="17"/>
            </w:rPr>
            <w:drawing>
              <wp:inline distT="0" distB="0" distL="0" distR="0" wp14:anchorId="2951F68B" wp14:editId="486C0943">
                <wp:extent cx="542925" cy="109855"/>
                <wp:effectExtent l="0" t="0" r="9525" b="4445"/>
                <wp:docPr id="47" name="그림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235" w:type="dxa"/>
          <w:tcBorders>
            <w:top w:val="single" w:sz="4" w:space="0" w:color="7BA6D8"/>
            <w:left w:val="nil"/>
            <w:bottom w:val="nil"/>
          </w:tcBorders>
          <w:vAlign w:val="center"/>
        </w:tcPr>
        <w:p w14:paraId="102BCC03" w14:textId="77777777" w:rsidR="00435552" w:rsidRPr="002F583D" w:rsidRDefault="00435552" w:rsidP="00435552">
          <w:pPr>
            <w:jc w:val="center"/>
            <w:rPr>
              <w:rFonts w:ascii="산돌고딕 M" w:eastAsia="산돌고딕 M"/>
              <w:color w:val="808080"/>
              <w:sz w:val="17"/>
              <w:szCs w:val="17"/>
            </w:rPr>
          </w:pPr>
        </w:p>
      </w:tc>
    </w:tr>
  </w:tbl>
  <w:p w14:paraId="1E308A7D" w14:textId="77777777" w:rsidR="00435552" w:rsidRPr="00435552" w:rsidRDefault="00435552" w:rsidP="00435552">
    <w:pPr>
      <w:spacing w:line="20" w:lineRule="exac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45" w:type="dxa"/>
      <w:tblInd w:w="-4074" w:type="dxa"/>
      <w:tblBorders>
        <w:top w:val="single" w:sz="2" w:space="0" w:color="00A0C6"/>
        <w:insideH w:val="single" w:sz="12" w:space="0" w:color="00A0C6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446"/>
      <w:gridCol w:w="1104"/>
      <w:gridCol w:w="73"/>
      <w:gridCol w:w="422"/>
    </w:tblGrid>
    <w:tr w:rsidR="00435552" w:rsidRPr="00DF3F85" w14:paraId="5CED4A93" w14:textId="77777777" w:rsidTr="00435552">
      <w:trPr>
        <w:trHeight w:val="284"/>
      </w:trPr>
      <w:tc>
        <w:tcPr>
          <w:tcW w:w="9546" w:type="dxa"/>
          <w:tcBorders>
            <w:top w:val="single" w:sz="4" w:space="0" w:color="7BA6D8"/>
            <w:bottom w:val="nil"/>
          </w:tcBorders>
          <w:vAlign w:val="center"/>
        </w:tcPr>
        <w:p w14:paraId="226489B0" w14:textId="77777777" w:rsidR="00435552" w:rsidRPr="00710FD4" w:rsidRDefault="00435552" w:rsidP="00435552">
          <w:pPr>
            <w:ind w:leftChars="-13" w:left="-23" w:rightChars="50" w:right="90"/>
            <w:jc w:val="right"/>
            <w:rPr>
              <w:rFonts w:ascii="산돌고딕 M" w:eastAsia="산돌고딕 M"/>
              <w:b/>
              <w:sz w:val="17"/>
              <w:szCs w:val="17"/>
            </w:rPr>
          </w:pPr>
        </w:p>
      </w:tc>
      <w:tc>
        <w:tcPr>
          <w:tcW w:w="1106" w:type="dxa"/>
          <w:tcBorders>
            <w:top w:val="single" w:sz="24" w:space="0" w:color="7BA6D8"/>
            <w:bottom w:val="nil"/>
          </w:tcBorders>
          <w:vAlign w:val="center"/>
        </w:tcPr>
        <w:p w14:paraId="0602E60E" w14:textId="77777777" w:rsidR="00435552" w:rsidRPr="00710FD4" w:rsidRDefault="00435552" w:rsidP="00435552">
          <w:pPr>
            <w:spacing w:afterLines="20" w:after="48"/>
            <w:jc w:val="center"/>
            <w:rPr>
              <w:rFonts w:ascii="산돌고딕 M" w:eastAsia="산돌고딕 M"/>
              <w:b/>
              <w:sz w:val="17"/>
              <w:szCs w:val="17"/>
            </w:rPr>
          </w:pPr>
          <w:r>
            <w:rPr>
              <w:noProof/>
            </w:rPr>
            <w:drawing>
              <wp:inline distT="0" distB="0" distL="0" distR="0" wp14:anchorId="73AC3637" wp14:editId="30A8C4E2">
                <wp:extent cx="542925" cy="109855"/>
                <wp:effectExtent l="0" t="0" r="9525" b="4445"/>
                <wp:docPr id="55" name="그림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109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" w:type="dxa"/>
          <w:tcBorders>
            <w:top w:val="nil"/>
            <w:bottom w:val="nil"/>
          </w:tcBorders>
          <w:vAlign w:val="center"/>
        </w:tcPr>
        <w:p w14:paraId="384054A5" w14:textId="77777777" w:rsidR="00435552" w:rsidRPr="00DF3F85" w:rsidRDefault="00435552" w:rsidP="00435552">
          <w:pPr>
            <w:jc w:val="center"/>
            <w:rPr>
              <w:rFonts w:eastAsia="산돌고딕 M"/>
              <w:color w:val="808080"/>
            </w:rPr>
          </w:pPr>
        </w:p>
      </w:tc>
      <w:tc>
        <w:tcPr>
          <w:tcW w:w="425" w:type="dxa"/>
          <w:tcBorders>
            <w:top w:val="single" w:sz="24" w:space="0" w:color="auto"/>
            <w:bottom w:val="nil"/>
          </w:tcBorders>
          <w:vAlign w:val="center"/>
        </w:tcPr>
        <w:p w14:paraId="16FC0234" w14:textId="77777777" w:rsidR="00435552" w:rsidRPr="00DF3F85" w:rsidRDefault="00435552" w:rsidP="00435552">
          <w:pPr>
            <w:jc w:val="center"/>
            <w:rPr>
              <w:rFonts w:eastAsia="산돌고딕 M"/>
              <w:color w:val="808080"/>
            </w:rPr>
          </w:pPr>
          <w:r w:rsidRPr="00DF3F85">
            <w:rPr>
              <w:rStyle w:val="a4"/>
              <w:rFonts w:eastAsia="산돌고딕 M"/>
              <w:color w:val="808080"/>
            </w:rPr>
            <w:fldChar w:fldCharType="begin"/>
          </w:r>
          <w:r w:rsidRPr="00DF3F85">
            <w:rPr>
              <w:rStyle w:val="a4"/>
              <w:rFonts w:eastAsia="산돌고딕 M"/>
              <w:color w:val="808080"/>
            </w:rPr>
            <w:instrText xml:space="preserve"> PAGE </w:instrText>
          </w:r>
          <w:r w:rsidRPr="00DF3F85">
            <w:rPr>
              <w:rStyle w:val="a4"/>
              <w:rFonts w:eastAsia="산돌고딕 M"/>
              <w:color w:val="808080"/>
            </w:rPr>
            <w:fldChar w:fldCharType="separate"/>
          </w:r>
          <w:r w:rsidR="00251AC5">
            <w:rPr>
              <w:rStyle w:val="a4"/>
              <w:rFonts w:eastAsia="산돌고딕 M"/>
              <w:noProof/>
              <w:color w:val="808080"/>
            </w:rPr>
            <w:t>3</w:t>
          </w:r>
          <w:r w:rsidRPr="00DF3F85">
            <w:rPr>
              <w:rStyle w:val="a4"/>
              <w:rFonts w:eastAsia="산돌고딕 M"/>
              <w:color w:val="808080"/>
            </w:rPr>
            <w:fldChar w:fldCharType="end"/>
          </w:r>
        </w:p>
      </w:tc>
    </w:tr>
  </w:tbl>
  <w:p w14:paraId="1652C066" w14:textId="77777777" w:rsidR="00435552" w:rsidRPr="00435552" w:rsidRDefault="00435552" w:rsidP="00435552">
    <w:pPr>
      <w:spacing w:line="2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B35C2" w14:textId="77777777" w:rsidR="003C79ED" w:rsidRDefault="003C79ED" w:rsidP="00D12E4E">
      <w:r>
        <w:separator/>
      </w:r>
    </w:p>
  </w:footnote>
  <w:footnote w:type="continuationSeparator" w:id="0">
    <w:p w14:paraId="6BFAF925" w14:textId="77777777" w:rsidR="003C79ED" w:rsidRDefault="003C79ED" w:rsidP="00D12E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CB214" w14:textId="77777777" w:rsidR="00435552" w:rsidRDefault="00435552" w:rsidP="00D12E4E">
    <w:r>
      <w:rPr>
        <w:noProof/>
      </w:rPr>
      <w:drawing>
        <wp:anchor distT="0" distB="0" distL="114300" distR="114300" simplePos="0" relativeHeight="251661312" behindDoc="0" locked="0" layoutInCell="1" allowOverlap="1" wp14:anchorId="4519942E" wp14:editId="01568E3E">
          <wp:simplePos x="0" y="0"/>
          <wp:positionH relativeFrom="column">
            <wp:posOffset>5939790</wp:posOffset>
          </wp:positionH>
          <wp:positionV relativeFrom="paragraph">
            <wp:posOffset>-655320</wp:posOffset>
          </wp:positionV>
          <wp:extent cx="1142365" cy="1689735"/>
          <wp:effectExtent l="19050" t="0" r="635" b="0"/>
          <wp:wrapNone/>
          <wp:docPr id="37" name="그림 32" descr="motiv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2365" cy="168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9B98B8" wp14:editId="1C3EAD87">
              <wp:simplePos x="0" y="0"/>
              <wp:positionH relativeFrom="column">
                <wp:posOffset>-543560</wp:posOffset>
              </wp:positionH>
              <wp:positionV relativeFrom="paragraph">
                <wp:posOffset>-648970</wp:posOffset>
              </wp:positionV>
              <wp:extent cx="4824095" cy="10692130"/>
              <wp:effectExtent l="0" t="0" r="0" b="0"/>
              <wp:wrapNone/>
              <wp:docPr id="3" name="직사각형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24095" cy="1069213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DCF129" id="직사각형 1" o:spid="_x0000_s1026" style="position:absolute;left:0;text-align:left;margin-left:-42.8pt;margin-top:-51.1pt;width:379.85pt;height:8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" fillcolor="#eaeaea" stroked="f"/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2B93DB9A" wp14:editId="625C6854">
          <wp:simplePos x="0" y="0"/>
          <wp:positionH relativeFrom="column">
            <wp:posOffset>-104140</wp:posOffset>
          </wp:positionH>
          <wp:positionV relativeFrom="page">
            <wp:posOffset>360045</wp:posOffset>
          </wp:positionV>
          <wp:extent cx="2221200" cy="302400"/>
          <wp:effectExtent l="0" t="0" r="0" b="0"/>
          <wp:wrapNone/>
          <wp:docPr id="38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1200" cy="30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0987684" w14:textId="77777777" w:rsidR="00435552" w:rsidRPr="00D12E4E" w:rsidRDefault="00435552" w:rsidP="00D12E4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6B287" w14:textId="77777777" w:rsidR="00435552" w:rsidRDefault="0043555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85AAB" w14:textId="77777777" w:rsidR="00435552" w:rsidRDefault="00435552" w:rsidP="0050788C">
    <w:r>
      <w:rPr>
        <w:noProof/>
      </w:rPr>
      <w:drawing>
        <wp:anchor distT="0" distB="0" distL="114300" distR="114300" simplePos="0" relativeHeight="251691008" behindDoc="0" locked="0" layoutInCell="1" allowOverlap="1" wp14:anchorId="7D2FBDA0" wp14:editId="2B8A9DB6">
          <wp:simplePos x="0" y="0"/>
          <wp:positionH relativeFrom="column">
            <wp:posOffset>2760345</wp:posOffset>
          </wp:positionH>
          <wp:positionV relativeFrom="paragraph">
            <wp:posOffset>-648308</wp:posOffset>
          </wp:positionV>
          <wp:extent cx="1560195" cy="2303725"/>
          <wp:effectExtent l="19050" t="0" r="1905" b="0"/>
          <wp:wrapNone/>
          <wp:docPr id="41" name="그림 39" descr="motive_하드_목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_하드_목차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60195" cy="2303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7FD108E2" wp14:editId="114EC808">
              <wp:simplePos x="0" y="0"/>
              <wp:positionH relativeFrom="column">
                <wp:posOffset>-3239135</wp:posOffset>
              </wp:positionH>
              <wp:positionV relativeFrom="paragraph">
                <wp:posOffset>-650875</wp:posOffset>
              </wp:positionV>
              <wp:extent cx="7560310" cy="2303780"/>
              <wp:effectExtent l="0" t="0" r="2540" b="1270"/>
              <wp:wrapNone/>
              <wp:docPr id="1" name="직사각형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230378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AA2F3A" id="직사각형 2" o:spid="_x0000_s1026" style="position:absolute;left:0;text-align:left;margin-left:-255.05pt;margin-top:-51.25pt;width:595.3pt;height:181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" fillcolor="#eaeaea" stroked="f"/>
          </w:pict>
        </mc:Fallback>
      </mc:AlternateContent>
    </w:r>
  </w:p>
  <w:p w14:paraId="55EB4E5A" w14:textId="77777777" w:rsidR="00435552" w:rsidRDefault="00435552" w:rsidP="0050788C"/>
  <w:p w14:paraId="3F29B2D4" w14:textId="77777777" w:rsidR="00435552" w:rsidRDefault="00435552" w:rsidP="0050788C"/>
  <w:p w14:paraId="3DBE4A94" w14:textId="77777777" w:rsidR="00435552" w:rsidRDefault="00435552" w:rsidP="0050788C"/>
  <w:p w14:paraId="483FE841" w14:textId="77777777" w:rsidR="00435552" w:rsidRDefault="00435552" w:rsidP="0050788C"/>
  <w:p w14:paraId="56BDF34F" w14:textId="77777777" w:rsidR="00435552" w:rsidRDefault="00435552" w:rsidP="0050788C"/>
  <w:p w14:paraId="502BF48A" w14:textId="77777777" w:rsidR="00435552" w:rsidRDefault="00435552" w:rsidP="0050788C"/>
  <w:p w14:paraId="41513FFA" w14:textId="77777777" w:rsidR="00435552" w:rsidRDefault="00435552" w:rsidP="0050788C"/>
  <w:p w14:paraId="65103E99" w14:textId="77777777" w:rsidR="00435552" w:rsidRDefault="00435552" w:rsidP="0050788C"/>
  <w:p w14:paraId="3B3E592F" w14:textId="77777777" w:rsidR="00435552" w:rsidRPr="0050788C" w:rsidRDefault="00435552" w:rsidP="0050788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6300B" w14:textId="77777777" w:rsidR="00435552" w:rsidRDefault="00435552" w:rsidP="00EA2B2D"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65C8D30" wp14:editId="77A11957">
              <wp:simplePos x="0" y="0"/>
              <wp:positionH relativeFrom="column">
                <wp:posOffset>-3245485</wp:posOffset>
              </wp:positionH>
              <wp:positionV relativeFrom="paragraph">
                <wp:posOffset>-650875</wp:posOffset>
              </wp:positionV>
              <wp:extent cx="7560310" cy="2303780"/>
              <wp:effectExtent l="0" t="0" r="2540" b="1270"/>
              <wp:wrapNone/>
              <wp:docPr id="18" name="직사각형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230378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D3DF8" id="직사각형 18" o:spid="_x0000_s1026" style="position:absolute;left:0;text-align:left;margin-left:-255.55pt;margin-top:-51.25pt;width:595.3pt;height:18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" fillcolor="#eaeaea" stroked="f"/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7A561391" wp14:editId="53399058">
          <wp:simplePos x="0" y="0"/>
          <wp:positionH relativeFrom="column">
            <wp:posOffset>2750119</wp:posOffset>
          </wp:positionH>
          <wp:positionV relativeFrom="paragraph">
            <wp:posOffset>-648335</wp:posOffset>
          </wp:positionV>
          <wp:extent cx="1560195" cy="2303780"/>
          <wp:effectExtent l="0" t="0" r="1905" b="1270"/>
          <wp:wrapNone/>
          <wp:docPr id="40" name="그림 39" descr="motive_하드_목차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_하드_목차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60195" cy="2303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A8DE830" w14:textId="77777777" w:rsidR="00435552" w:rsidRDefault="00435552" w:rsidP="00EA2B2D"/>
  <w:p w14:paraId="3111839B" w14:textId="77777777" w:rsidR="00435552" w:rsidRDefault="00435552" w:rsidP="00EA2B2D"/>
  <w:p w14:paraId="07F2A90E" w14:textId="77777777" w:rsidR="00435552" w:rsidRDefault="00435552" w:rsidP="00EA2B2D"/>
  <w:p w14:paraId="034C261A" w14:textId="77777777" w:rsidR="00435552" w:rsidRDefault="00435552" w:rsidP="00EA2B2D"/>
  <w:p w14:paraId="1B5E66C6" w14:textId="77777777" w:rsidR="00435552" w:rsidRDefault="00435552" w:rsidP="00EA2B2D"/>
  <w:p w14:paraId="0F997DAC" w14:textId="77777777" w:rsidR="00435552" w:rsidRDefault="00435552" w:rsidP="00EA2B2D"/>
  <w:p w14:paraId="0E76DB65" w14:textId="77777777" w:rsidR="00435552" w:rsidRDefault="00435552" w:rsidP="00EA2B2D"/>
  <w:p w14:paraId="00CB761B" w14:textId="77777777" w:rsidR="00435552" w:rsidRDefault="00435552" w:rsidP="00EA2B2D"/>
  <w:p w14:paraId="187E9711" w14:textId="77777777" w:rsidR="00435552" w:rsidRPr="00EA2B2D" w:rsidRDefault="00435552" w:rsidP="00EA2B2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C50F4" w14:textId="77777777" w:rsidR="00435552" w:rsidRPr="005443EF" w:rsidRDefault="00435552" w:rsidP="005443EF">
    <w:r w:rsidRPr="005443EF"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626364BF" wp14:editId="1A1CD8FE">
              <wp:simplePos x="0" y="0"/>
              <wp:positionH relativeFrom="column">
                <wp:posOffset>-2431415</wp:posOffset>
              </wp:positionH>
              <wp:positionV relativeFrom="paragraph">
                <wp:posOffset>-656590</wp:posOffset>
              </wp:positionV>
              <wp:extent cx="7560310" cy="1080135"/>
              <wp:effectExtent l="0" t="0" r="2540" b="5715"/>
              <wp:wrapNone/>
              <wp:docPr id="42" name="직사각형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2E3862" id="직사각형 42" o:spid="_x0000_s1026" style="position:absolute;left:0;text-align:left;margin-left:-191.45pt;margin-top:-51.7pt;width:595.3pt;height:85.0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" fillcolor="#f2f2f2 [3052]" stroked="f"/>
          </w:pict>
        </mc:Fallback>
      </mc:AlternateContent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5FBD4770" wp14:editId="7B6A723E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45" name="직사각형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8AC4A4" id="직사각형 45" o:spid="_x0000_s1026" style="position:absolute;left:0;text-align:left;margin-left:-191.7pt;margin-top:-51.2pt;width:595.3pt;height:85.0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" fillcolor="#f2f2f2 [3052]" stroked="f"/>
          </w:pict>
        </mc:Fallback>
      </mc:AlternateContent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3DADBD91" wp14:editId="4D4E460E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46" name="직사각형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25C217" id="직사각형 46" o:spid="_x0000_s1026" style="position:absolute;left:0;text-align:left;margin-left:-191.7pt;margin-top:-51.2pt;width:595.3pt;height:85.0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" fillcolor="#eaeaea" stroked="f"/>
          </w:pict>
        </mc:Fallback>
      </mc:AlternateContent>
    </w:r>
  </w:p>
  <w:p w14:paraId="00AA5E89" w14:textId="77777777" w:rsidR="00435552" w:rsidRPr="005443EF" w:rsidRDefault="00435552" w:rsidP="005443EF"/>
  <w:p w14:paraId="22F96299" w14:textId="77777777" w:rsidR="00435552" w:rsidRPr="005443EF" w:rsidRDefault="00435552" w:rsidP="005443EF"/>
  <w:p w14:paraId="54483D3B" w14:textId="77777777" w:rsidR="00435552" w:rsidRPr="005443EF" w:rsidRDefault="00435552" w:rsidP="005443EF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939AB" w14:textId="77777777" w:rsidR="00435552" w:rsidRPr="005443EF" w:rsidRDefault="00435552" w:rsidP="005443EF">
    <w:r w:rsidRPr="005443EF">
      <w:rPr>
        <w:noProof/>
      </w:rPr>
      <w:drawing>
        <wp:anchor distT="0" distB="0" distL="114300" distR="114300" simplePos="0" relativeHeight="251699200" behindDoc="0" locked="0" layoutInCell="1" allowOverlap="1" wp14:anchorId="4EE273E2" wp14:editId="6084750C">
          <wp:simplePos x="0" y="0"/>
          <wp:positionH relativeFrom="column">
            <wp:posOffset>4389755</wp:posOffset>
          </wp:positionH>
          <wp:positionV relativeFrom="paragraph">
            <wp:posOffset>-645160</wp:posOffset>
          </wp:positionV>
          <wp:extent cx="740410" cy="1097280"/>
          <wp:effectExtent l="19050" t="0" r="2540" b="0"/>
          <wp:wrapNone/>
          <wp:docPr id="43" name="그림 41" descr="motive_하드_본문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otive_하드_본문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0410" cy="1097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548B464B" wp14:editId="7E148B87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24" name="직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CD15EB" id="직사각형 24" o:spid="_x0000_s1026" style="position:absolute;left:0;text-align:left;margin-left:-191.7pt;margin-top:-51.2pt;width:595.3pt;height:85.0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" fillcolor="#eaeaea" stroked="f"/>
          </w:pict>
        </mc:Fallback>
      </mc:AlternateContent>
    </w:r>
    <w:r w:rsidRPr="005443EF">
      <w:rPr>
        <w:noProof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7539A38A" wp14:editId="3F43DBBF">
              <wp:simplePos x="0" y="0"/>
              <wp:positionH relativeFrom="column">
                <wp:posOffset>-2434590</wp:posOffset>
              </wp:positionH>
              <wp:positionV relativeFrom="paragraph">
                <wp:posOffset>-650240</wp:posOffset>
              </wp:positionV>
              <wp:extent cx="7560310" cy="1080135"/>
              <wp:effectExtent l="0" t="0" r="2540" b="5715"/>
              <wp:wrapNone/>
              <wp:docPr id="23" name="직사각형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08013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3F61A1" id="직사각형 23" o:spid="_x0000_s1026" style="position:absolute;left:0;text-align:left;margin-left:-191.7pt;margin-top:-51.2pt;width:595.3pt;height:85.0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" fillcolor="#eaeaea" stroked="f"/>
          </w:pict>
        </mc:Fallback>
      </mc:AlternateContent>
    </w:r>
  </w:p>
  <w:p w14:paraId="49F61F13" w14:textId="77777777" w:rsidR="00435552" w:rsidRPr="005443EF" w:rsidRDefault="00435552" w:rsidP="005443EF"/>
  <w:p w14:paraId="02130076" w14:textId="77777777" w:rsidR="00435552" w:rsidRPr="005443EF" w:rsidRDefault="00435552" w:rsidP="005443EF"/>
  <w:p w14:paraId="2E055934" w14:textId="77777777" w:rsidR="00435552" w:rsidRPr="005443EF" w:rsidRDefault="00435552" w:rsidP="005443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A7D4B"/>
    <w:multiLevelType w:val="hybridMultilevel"/>
    <w:tmpl w:val="F230AD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8FA6B5C"/>
    <w:multiLevelType w:val="hybridMultilevel"/>
    <w:tmpl w:val="DCECD3E6"/>
    <w:lvl w:ilvl="0" w:tplc="51AC95B8">
      <w:start w:val="1"/>
      <w:numFmt w:val="bullet"/>
      <w:lvlText w:val=""/>
      <w:lvlJc w:val="left"/>
      <w:pPr>
        <w:ind w:left="-246" w:hanging="400"/>
      </w:pPr>
      <w:rPr>
        <w:rFonts w:ascii="Wingdings" w:hAnsi="Wingdings" w:hint="default"/>
        <w:sz w:val="8"/>
      </w:rPr>
    </w:lvl>
    <w:lvl w:ilvl="1" w:tplc="04090003" w:tentative="1">
      <w:start w:val="1"/>
      <w:numFmt w:val="bullet"/>
      <w:lvlText w:val=""/>
      <w:lvlJc w:val="left"/>
      <w:pPr>
        <w:ind w:left="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54" w:hanging="400"/>
      </w:pPr>
      <w:rPr>
        <w:rFonts w:ascii="Wingdings" w:hAnsi="Wingdings" w:hint="default"/>
      </w:rPr>
    </w:lvl>
  </w:abstractNum>
  <w:abstractNum w:abstractNumId="2" w15:restartNumberingAfterBreak="0">
    <w:nsid w:val="1AA3183F"/>
    <w:multiLevelType w:val="hybridMultilevel"/>
    <w:tmpl w:val="ADA63580"/>
    <w:lvl w:ilvl="0" w:tplc="C8889E4E">
      <w:start w:val="55"/>
      <w:numFmt w:val="bullet"/>
      <w:lvlText w:val=""/>
      <w:lvlJc w:val="left"/>
      <w:pPr>
        <w:ind w:left="760" w:hanging="360"/>
      </w:pPr>
      <w:rPr>
        <w:rFonts w:ascii="Wingdings" w:eastAsia="HY중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87385481">
    <w:abstractNumId w:val="1"/>
  </w:num>
  <w:num w:numId="2" w16cid:durableId="682361404">
    <w:abstractNumId w:val="2"/>
  </w:num>
  <w:num w:numId="3" w16cid:durableId="968391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attachedTemplate r:id="rId1"/>
  <w:defaultTabStop w:val="800"/>
  <w:evenAndOddHeaders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APWAFVersion" w:val="5.0"/>
  </w:docVars>
  <w:rsids>
    <w:rsidRoot w:val="00791FC5"/>
    <w:rsid w:val="00003295"/>
    <w:rsid w:val="00007810"/>
    <w:rsid w:val="00012208"/>
    <w:rsid w:val="00012FBD"/>
    <w:rsid w:val="0001697A"/>
    <w:rsid w:val="000311C0"/>
    <w:rsid w:val="000419A8"/>
    <w:rsid w:val="00047DD5"/>
    <w:rsid w:val="00056099"/>
    <w:rsid w:val="000715EB"/>
    <w:rsid w:val="00076595"/>
    <w:rsid w:val="00092E17"/>
    <w:rsid w:val="00093A75"/>
    <w:rsid w:val="000B7280"/>
    <w:rsid w:val="000C1147"/>
    <w:rsid w:val="000C31E3"/>
    <w:rsid w:val="000C4422"/>
    <w:rsid w:val="000D4DCA"/>
    <w:rsid w:val="000E18E9"/>
    <w:rsid w:val="000E3FAC"/>
    <w:rsid w:val="00125E08"/>
    <w:rsid w:val="0013311C"/>
    <w:rsid w:val="00134349"/>
    <w:rsid w:val="0014149D"/>
    <w:rsid w:val="00155AC2"/>
    <w:rsid w:val="00177671"/>
    <w:rsid w:val="001807B6"/>
    <w:rsid w:val="001905F6"/>
    <w:rsid w:val="001A0C02"/>
    <w:rsid w:val="001A3448"/>
    <w:rsid w:val="001D5453"/>
    <w:rsid w:val="001E4AF7"/>
    <w:rsid w:val="001E6680"/>
    <w:rsid w:val="001E7022"/>
    <w:rsid w:val="001F0AC1"/>
    <w:rsid w:val="001F33EB"/>
    <w:rsid w:val="001F3B97"/>
    <w:rsid w:val="001F7DA3"/>
    <w:rsid w:val="001F7F6C"/>
    <w:rsid w:val="00200C9F"/>
    <w:rsid w:val="00207349"/>
    <w:rsid w:val="002217E4"/>
    <w:rsid w:val="00226D76"/>
    <w:rsid w:val="00231B15"/>
    <w:rsid w:val="002322B7"/>
    <w:rsid w:val="00237290"/>
    <w:rsid w:val="002407C4"/>
    <w:rsid w:val="0025143B"/>
    <w:rsid w:val="00251AC5"/>
    <w:rsid w:val="002535AA"/>
    <w:rsid w:val="00266E4D"/>
    <w:rsid w:val="00270773"/>
    <w:rsid w:val="00272FC3"/>
    <w:rsid w:val="00283477"/>
    <w:rsid w:val="002846DD"/>
    <w:rsid w:val="00292A57"/>
    <w:rsid w:val="00295597"/>
    <w:rsid w:val="00296EF2"/>
    <w:rsid w:val="002A3AD6"/>
    <w:rsid w:val="002A5660"/>
    <w:rsid w:val="002A6826"/>
    <w:rsid w:val="002D1C78"/>
    <w:rsid w:val="002D61CB"/>
    <w:rsid w:val="002E35CF"/>
    <w:rsid w:val="002E3B97"/>
    <w:rsid w:val="002F330B"/>
    <w:rsid w:val="002F5F0B"/>
    <w:rsid w:val="00307AB7"/>
    <w:rsid w:val="00313305"/>
    <w:rsid w:val="00313BF5"/>
    <w:rsid w:val="003207A0"/>
    <w:rsid w:val="003216AC"/>
    <w:rsid w:val="00323E34"/>
    <w:rsid w:val="00324B77"/>
    <w:rsid w:val="00336174"/>
    <w:rsid w:val="00372AE5"/>
    <w:rsid w:val="003815B9"/>
    <w:rsid w:val="00385E97"/>
    <w:rsid w:val="003A6D61"/>
    <w:rsid w:val="003B077B"/>
    <w:rsid w:val="003C4E4F"/>
    <w:rsid w:val="003C79ED"/>
    <w:rsid w:val="003E1AC7"/>
    <w:rsid w:val="003E1C45"/>
    <w:rsid w:val="003E2089"/>
    <w:rsid w:val="003E7D73"/>
    <w:rsid w:val="00403F4C"/>
    <w:rsid w:val="00411EE3"/>
    <w:rsid w:val="00420287"/>
    <w:rsid w:val="00424634"/>
    <w:rsid w:val="00435552"/>
    <w:rsid w:val="0043678B"/>
    <w:rsid w:val="00436EE1"/>
    <w:rsid w:val="00440525"/>
    <w:rsid w:val="00441FBA"/>
    <w:rsid w:val="00461C22"/>
    <w:rsid w:val="00463343"/>
    <w:rsid w:val="004A380D"/>
    <w:rsid w:val="004A72A9"/>
    <w:rsid w:val="004C0B24"/>
    <w:rsid w:val="004E106C"/>
    <w:rsid w:val="004F150E"/>
    <w:rsid w:val="004F766A"/>
    <w:rsid w:val="0050782E"/>
    <w:rsid w:val="0050788C"/>
    <w:rsid w:val="005138F0"/>
    <w:rsid w:val="0051792C"/>
    <w:rsid w:val="00532EF9"/>
    <w:rsid w:val="005429DE"/>
    <w:rsid w:val="005443EF"/>
    <w:rsid w:val="00550528"/>
    <w:rsid w:val="005507E9"/>
    <w:rsid w:val="00562B42"/>
    <w:rsid w:val="00565C04"/>
    <w:rsid w:val="0056792C"/>
    <w:rsid w:val="00574E07"/>
    <w:rsid w:val="00576BD5"/>
    <w:rsid w:val="0059011F"/>
    <w:rsid w:val="005A4708"/>
    <w:rsid w:val="005F09F9"/>
    <w:rsid w:val="005F0AEB"/>
    <w:rsid w:val="0060036D"/>
    <w:rsid w:val="00613417"/>
    <w:rsid w:val="006253D8"/>
    <w:rsid w:val="0063065C"/>
    <w:rsid w:val="006372D6"/>
    <w:rsid w:val="00642BF0"/>
    <w:rsid w:val="00642CB8"/>
    <w:rsid w:val="00644E2E"/>
    <w:rsid w:val="0064649B"/>
    <w:rsid w:val="0065225C"/>
    <w:rsid w:val="00665BBE"/>
    <w:rsid w:val="00666DF3"/>
    <w:rsid w:val="00684D68"/>
    <w:rsid w:val="006927CC"/>
    <w:rsid w:val="00692EE3"/>
    <w:rsid w:val="0069324B"/>
    <w:rsid w:val="006948E2"/>
    <w:rsid w:val="006962FF"/>
    <w:rsid w:val="006A6248"/>
    <w:rsid w:val="006B435B"/>
    <w:rsid w:val="006C35A8"/>
    <w:rsid w:val="006C643C"/>
    <w:rsid w:val="006C6B89"/>
    <w:rsid w:val="006D589C"/>
    <w:rsid w:val="006D682E"/>
    <w:rsid w:val="006E499E"/>
    <w:rsid w:val="006E64F1"/>
    <w:rsid w:val="006F39C9"/>
    <w:rsid w:val="006F5544"/>
    <w:rsid w:val="007449F1"/>
    <w:rsid w:val="0074681F"/>
    <w:rsid w:val="007547AE"/>
    <w:rsid w:val="007576B2"/>
    <w:rsid w:val="00782FB3"/>
    <w:rsid w:val="00791FC5"/>
    <w:rsid w:val="00793824"/>
    <w:rsid w:val="00796598"/>
    <w:rsid w:val="007A2A8C"/>
    <w:rsid w:val="007D7FD6"/>
    <w:rsid w:val="007F16F5"/>
    <w:rsid w:val="00814868"/>
    <w:rsid w:val="00824053"/>
    <w:rsid w:val="00824629"/>
    <w:rsid w:val="0083447B"/>
    <w:rsid w:val="00845223"/>
    <w:rsid w:val="008566F4"/>
    <w:rsid w:val="00860AF1"/>
    <w:rsid w:val="00866F2C"/>
    <w:rsid w:val="00873B79"/>
    <w:rsid w:val="00876B60"/>
    <w:rsid w:val="0087768A"/>
    <w:rsid w:val="00891500"/>
    <w:rsid w:val="008932D6"/>
    <w:rsid w:val="008A4A02"/>
    <w:rsid w:val="008B17CE"/>
    <w:rsid w:val="008B4645"/>
    <w:rsid w:val="008B6AF4"/>
    <w:rsid w:val="008C33D7"/>
    <w:rsid w:val="008C3B6F"/>
    <w:rsid w:val="008D53CD"/>
    <w:rsid w:val="008D56D0"/>
    <w:rsid w:val="008E1BD0"/>
    <w:rsid w:val="008E3C4C"/>
    <w:rsid w:val="008E3C52"/>
    <w:rsid w:val="008E7E84"/>
    <w:rsid w:val="008F793A"/>
    <w:rsid w:val="00901134"/>
    <w:rsid w:val="00916318"/>
    <w:rsid w:val="00932058"/>
    <w:rsid w:val="009414E5"/>
    <w:rsid w:val="009552AE"/>
    <w:rsid w:val="0095783C"/>
    <w:rsid w:val="00964B81"/>
    <w:rsid w:val="0097178E"/>
    <w:rsid w:val="00974DC6"/>
    <w:rsid w:val="00990ECB"/>
    <w:rsid w:val="00996436"/>
    <w:rsid w:val="00997AB4"/>
    <w:rsid w:val="009A5F2D"/>
    <w:rsid w:val="009B29E4"/>
    <w:rsid w:val="009B34AA"/>
    <w:rsid w:val="009C3078"/>
    <w:rsid w:val="009C3116"/>
    <w:rsid w:val="009C417C"/>
    <w:rsid w:val="009C4D50"/>
    <w:rsid w:val="009C6155"/>
    <w:rsid w:val="009C7E65"/>
    <w:rsid w:val="009E3D35"/>
    <w:rsid w:val="009E3E3A"/>
    <w:rsid w:val="009E71BB"/>
    <w:rsid w:val="009F2DBA"/>
    <w:rsid w:val="00A06CCE"/>
    <w:rsid w:val="00A27FC4"/>
    <w:rsid w:val="00A475B4"/>
    <w:rsid w:val="00A7528C"/>
    <w:rsid w:val="00A93B15"/>
    <w:rsid w:val="00A943D4"/>
    <w:rsid w:val="00AA4A72"/>
    <w:rsid w:val="00AB2363"/>
    <w:rsid w:val="00AB53CC"/>
    <w:rsid w:val="00AB7D26"/>
    <w:rsid w:val="00AC4158"/>
    <w:rsid w:val="00AC5F93"/>
    <w:rsid w:val="00AC658A"/>
    <w:rsid w:val="00AC7A83"/>
    <w:rsid w:val="00AD332D"/>
    <w:rsid w:val="00AE7072"/>
    <w:rsid w:val="00AF0F80"/>
    <w:rsid w:val="00AF7C82"/>
    <w:rsid w:val="00B01455"/>
    <w:rsid w:val="00B06E08"/>
    <w:rsid w:val="00B130D4"/>
    <w:rsid w:val="00B14EB6"/>
    <w:rsid w:val="00B1566A"/>
    <w:rsid w:val="00B159CE"/>
    <w:rsid w:val="00B813C9"/>
    <w:rsid w:val="00B84779"/>
    <w:rsid w:val="00B9775E"/>
    <w:rsid w:val="00BA00A9"/>
    <w:rsid w:val="00BA1766"/>
    <w:rsid w:val="00BA32C1"/>
    <w:rsid w:val="00BB57E8"/>
    <w:rsid w:val="00BC034F"/>
    <w:rsid w:val="00BC44DA"/>
    <w:rsid w:val="00BC4B07"/>
    <w:rsid w:val="00BD1998"/>
    <w:rsid w:val="00BD488F"/>
    <w:rsid w:val="00BE769D"/>
    <w:rsid w:val="00BF2B80"/>
    <w:rsid w:val="00BF5183"/>
    <w:rsid w:val="00BF6267"/>
    <w:rsid w:val="00C01A06"/>
    <w:rsid w:val="00C01B63"/>
    <w:rsid w:val="00C02FC7"/>
    <w:rsid w:val="00C04F54"/>
    <w:rsid w:val="00C058AE"/>
    <w:rsid w:val="00C13C22"/>
    <w:rsid w:val="00C33CF0"/>
    <w:rsid w:val="00C40DB8"/>
    <w:rsid w:val="00C73C3A"/>
    <w:rsid w:val="00C8122F"/>
    <w:rsid w:val="00C8412D"/>
    <w:rsid w:val="00C941E6"/>
    <w:rsid w:val="00CA0890"/>
    <w:rsid w:val="00CB34D0"/>
    <w:rsid w:val="00CC2359"/>
    <w:rsid w:val="00CD0E5E"/>
    <w:rsid w:val="00CD4443"/>
    <w:rsid w:val="00CD5DE7"/>
    <w:rsid w:val="00CE7658"/>
    <w:rsid w:val="00CF51D9"/>
    <w:rsid w:val="00D00D82"/>
    <w:rsid w:val="00D04A13"/>
    <w:rsid w:val="00D05B95"/>
    <w:rsid w:val="00D07558"/>
    <w:rsid w:val="00D11772"/>
    <w:rsid w:val="00D12E4E"/>
    <w:rsid w:val="00D276CC"/>
    <w:rsid w:val="00D3314D"/>
    <w:rsid w:val="00D36D50"/>
    <w:rsid w:val="00D402AF"/>
    <w:rsid w:val="00D606A7"/>
    <w:rsid w:val="00D646E0"/>
    <w:rsid w:val="00D65F0B"/>
    <w:rsid w:val="00D8150A"/>
    <w:rsid w:val="00D8728B"/>
    <w:rsid w:val="00D928EC"/>
    <w:rsid w:val="00D93120"/>
    <w:rsid w:val="00DA0FC7"/>
    <w:rsid w:val="00DA2AAB"/>
    <w:rsid w:val="00DC298C"/>
    <w:rsid w:val="00DC7DF2"/>
    <w:rsid w:val="00DD4D52"/>
    <w:rsid w:val="00DF0ADF"/>
    <w:rsid w:val="00DF16E5"/>
    <w:rsid w:val="00DF79DE"/>
    <w:rsid w:val="00E15096"/>
    <w:rsid w:val="00E2670A"/>
    <w:rsid w:val="00E32A93"/>
    <w:rsid w:val="00E33D03"/>
    <w:rsid w:val="00E5737D"/>
    <w:rsid w:val="00E758E7"/>
    <w:rsid w:val="00E85A48"/>
    <w:rsid w:val="00E878E0"/>
    <w:rsid w:val="00E951DA"/>
    <w:rsid w:val="00E95C82"/>
    <w:rsid w:val="00EA0DF9"/>
    <w:rsid w:val="00EA2B2D"/>
    <w:rsid w:val="00EA53C9"/>
    <w:rsid w:val="00EB20DE"/>
    <w:rsid w:val="00EB265A"/>
    <w:rsid w:val="00EB3569"/>
    <w:rsid w:val="00EB7B0C"/>
    <w:rsid w:val="00EC63E7"/>
    <w:rsid w:val="00ED2594"/>
    <w:rsid w:val="00EE24C1"/>
    <w:rsid w:val="00EE2FD9"/>
    <w:rsid w:val="00EE6EA5"/>
    <w:rsid w:val="00EF20E0"/>
    <w:rsid w:val="00EF5C97"/>
    <w:rsid w:val="00F05901"/>
    <w:rsid w:val="00F07B55"/>
    <w:rsid w:val="00F10C78"/>
    <w:rsid w:val="00F327C6"/>
    <w:rsid w:val="00F3797E"/>
    <w:rsid w:val="00F37A21"/>
    <w:rsid w:val="00F41F92"/>
    <w:rsid w:val="00F44260"/>
    <w:rsid w:val="00F45813"/>
    <w:rsid w:val="00F46C09"/>
    <w:rsid w:val="00F4770F"/>
    <w:rsid w:val="00F6019D"/>
    <w:rsid w:val="00F6092B"/>
    <w:rsid w:val="00F6299B"/>
    <w:rsid w:val="00F81CD8"/>
    <w:rsid w:val="00F8215D"/>
    <w:rsid w:val="00F82791"/>
    <w:rsid w:val="00F841F5"/>
    <w:rsid w:val="00F84788"/>
    <w:rsid w:val="00F93251"/>
    <w:rsid w:val="00F969B9"/>
    <w:rsid w:val="00FA02B9"/>
    <w:rsid w:val="00FA05F0"/>
    <w:rsid w:val="00FA3CF0"/>
    <w:rsid w:val="00FA51F5"/>
    <w:rsid w:val="00FC5680"/>
    <w:rsid w:val="00FC5BC8"/>
    <w:rsid w:val="00FE2983"/>
    <w:rsid w:val="00FF7E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3674C1"/>
  <w15:docId w15:val="{F5A4988C-79F7-426B-852C-B4DFDE5C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1FC5"/>
    <w:pPr>
      <w:widowControl w:val="0"/>
      <w:wordWrap w:val="0"/>
      <w:autoSpaceDE w:val="0"/>
      <w:autoSpaceDN w:val="0"/>
      <w:adjustRightInd w:val="0"/>
      <w:snapToGrid w:val="0"/>
      <w:spacing w:after="0" w:line="240" w:lineRule="auto"/>
    </w:pPr>
    <w:rPr>
      <w:rFonts w:ascii="Arial" w:eastAsia="바탕" w:hAnsi="Arial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12E4E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본문1"/>
    <w:basedOn w:val="a"/>
    <w:link w:val="1Char"/>
    <w:rsid w:val="005138F0"/>
    <w:pPr>
      <w:spacing w:line="320" w:lineRule="exact"/>
    </w:pPr>
    <w:rPr>
      <w:rFonts w:ascii="HY신명조" w:eastAsia="HY신명조" w:hAnsi="Times New Roman" w:cs="Times New Roman"/>
      <w:spacing w:val="-10"/>
      <w:w w:val="94"/>
      <w:sz w:val="22"/>
      <w:szCs w:val="12"/>
    </w:rPr>
  </w:style>
  <w:style w:type="character" w:styleId="a4">
    <w:name w:val="page number"/>
    <w:basedOn w:val="a0"/>
    <w:rsid w:val="00D12E4E"/>
  </w:style>
  <w:style w:type="paragraph" w:customStyle="1" w:styleId="a5">
    <w:name w:val="텍스트"/>
    <w:basedOn w:val="a"/>
    <w:link w:val="Char"/>
    <w:autoRedefine/>
    <w:rsid w:val="006C643C"/>
    <w:pPr>
      <w:adjustRightInd/>
      <w:snapToGrid/>
      <w:spacing w:line="320" w:lineRule="exact"/>
    </w:pPr>
    <w:rPr>
      <w:rFonts w:ascii="HY신명조" w:eastAsia="HY신명조" w:hAnsi="바탕" w:cs="Arial"/>
      <w:bCs/>
      <w:spacing w:val="-8"/>
      <w:w w:val="95"/>
      <w:kern w:val="0"/>
      <w:sz w:val="22"/>
    </w:rPr>
  </w:style>
  <w:style w:type="character" w:customStyle="1" w:styleId="Char">
    <w:name w:val="텍스트 Char"/>
    <w:basedOn w:val="a0"/>
    <w:link w:val="a5"/>
    <w:rsid w:val="006C643C"/>
    <w:rPr>
      <w:rFonts w:ascii="HY신명조" w:eastAsia="HY신명조" w:hAnsi="바탕" w:cs="Arial"/>
      <w:bCs/>
      <w:spacing w:val="-8"/>
      <w:w w:val="95"/>
      <w:kern w:val="0"/>
      <w:sz w:val="22"/>
    </w:rPr>
  </w:style>
  <w:style w:type="character" w:customStyle="1" w:styleId="1Char">
    <w:name w:val="본문1 Char"/>
    <w:basedOn w:val="a0"/>
    <w:link w:val="1"/>
    <w:rsid w:val="005138F0"/>
    <w:rPr>
      <w:rFonts w:ascii="HY신명조" w:eastAsia="HY신명조" w:hAnsi="Times New Roman" w:cs="Times New Roman"/>
      <w:spacing w:val="-10"/>
      <w:w w:val="94"/>
      <w:sz w:val="22"/>
      <w:szCs w:val="12"/>
    </w:rPr>
  </w:style>
  <w:style w:type="paragraph" w:styleId="a6">
    <w:name w:val="Balloon Text"/>
    <w:basedOn w:val="a"/>
    <w:link w:val="Char0"/>
    <w:uiPriority w:val="99"/>
    <w:semiHidden/>
    <w:unhideWhenUsed/>
    <w:rsid w:val="00D12E4E"/>
    <w:rPr>
      <w:rFonts w:asciiTheme="majorHAnsi" w:eastAsiaTheme="majorEastAsia" w:hAnsiTheme="majorHAnsi" w:cstheme="majorBidi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D12E4E"/>
    <w:rPr>
      <w:rFonts w:asciiTheme="majorHAnsi" w:eastAsiaTheme="majorEastAsia" w:hAnsiTheme="majorHAnsi" w:cstheme="majorBidi"/>
      <w:sz w:val="18"/>
      <w:szCs w:val="18"/>
    </w:rPr>
  </w:style>
  <w:style w:type="paragraph" w:customStyle="1" w:styleId="a7">
    <w:name w:val="옆글"/>
    <w:basedOn w:val="a"/>
    <w:link w:val="Char1"/>
    <w:rsid w:val="00A06CCE"/>
    <w:pPr>
      <w:framePr w:w="2211" w:hSpace="454" w:wrap="around" w:vAnchor="text" w:hAnchor="page" w:x="1135" w:y="1"/>
      <w:spacing w:line="320" w:lineRule="exact"/>
      <w:jc w:val="left"/>
    </w:pPr>
    <w:rPr>
      <w:rFonts w:ascii="HY중고딕" w:eastAsia="HY중고딕" w:hAnsi="Times New Roman" w:cs="Times New Roman"/>
      <w:b/>
      <w:spacing w:val="-6"/>
      <w:w w:val="95"/>
      <w:kern w:val="0"/>
      <w:sz w:val="19"/>
      <w:szCs w:val="20"/>
    </w:rPr>
  </w:style>
  <w:style w:type="character" w:customStyle="1" w:styleId="Char1">
    <w:name w:val="옆글 Char"/>
    <w:basedOn w:val="a0"/>
    <w:link w:val="a7"/>
    <w:rsid w:val="00A06CCE"/>
    <w:rPr>
      <w:rFonts w:ascii="HY중고딕" w:eastAsia="HY중고딕" w:hAnsi="Times New Roman" w:cs="Times New Roman"/>
      <w:b/>
      <w:spacing w:val="-6"/>
      <w:w w:val="95"/>
      <w:kern w:val="0"/>
      <w:sz w:val="19"/>
      <w:szCs w:val="20"/>
    </w:rPr>
  </w:style>
  <w:style w:type="paragraph" w:customStyle="1" w:styleId="a8">
    <w:name w:val="표제목"/>
    <w:basedOn w:val="a"/>
    <w:link w:val="Char2"/>
    <w:qFormat/>
    <w:rsid w:val="00155AC2"/>
    <w:pPr>
      <w:tabs>
        <w:tab w:val="right" w:pos="6705"/>
      </w:tabs>
      <w:adjustRightInd/>
      <w:snapToGrid/>
      <w:spacing w:after="72"/>
      <w:jc w:val="left"/>
    </w:pPr>
    <w:rPr>
      <w:rFonts w:ascii="HY중고딕" w:eastAsia="HY중고딕" w:hAnsi="굴림" w:cs="Arial"/>
      <w:b/>
      <w:bCs/>
      <w:spacing w:val="-10"/>
      <w:w w:val="95"/>
      <w:kern w:val="0"/>
      <w:sz w:val="20"/>
      <w:szCs w:val="15"/>
    </w:rPr>
  </w:style>
  <w:style w:type="character" w:customStyle="1" w:styleId="Char2">
    <w:name w:val="표제목 Char"/>
    <w:basedOn w:val="a0"/>
    <w:link w:val="a8"/>
    <w:rsid w:val="00155AC2"/>
    <w:rPr>
      <w:rFonts w:ascii="HY중고딕" w:eastAsia="HY중고딕" w:hAnsi="굴림" w:cs="Arial"/>
      <w:b/>
      <w:bCs/>
      <w:spacing w:val="-10"/>
      <w:w w:val="95"/>
      <w:kern w:val="0"/>
      <w:szCs w:val="15"/>
    </w:rPr>
  </w:style>
  <w:style w:type="paragraph" w:customStyle="1" w:styleId="a9">
    <w:name w:val="소제목"/>
    <w:basedOn w:val="a"/>
    <w:link w:val="Char3"/>
    <w:rsid w:val="001F7DA3"/>
    <w:pPr>
      <w:spacing w:after="80"/>
    </w:pPr>
    <w:rPr>
      <w:rFonts w:ascii="HY신명조" w:eastAsia="HY신명조" w:cs="바탕"/>
      <w:b/>
      <w:bCs/>
      <w:spacing w:val="-10"/>
      <w:w w:val="94"/>
      <w:kern w:val="0"/>
      <w:sz w:val="23"/>
      <w:szCs w:val="20"/>
    </w:rPr>
  </w:style>
  <w:style w:type="character" w:customStyle="1" w:styleId="Char3">
    <w:name w:val="소제목 Char"/>
    <w:basedOn w:val="a0"/>
    <w:link w:val="a9"/>
    <w:rsid w:val="001F7DA3"/>
    <w:rPr>
      <w:rFonts w:ascii="HY신명조" w:eastAsia="HY신명조" w:hAnsi="Arial" w:cs="바탕"/>
      <w:b/>
      <w:bCs/>
      <w:spacing w:val="-10"/>
      <w:w w:val="94"/>
      <w:kern w:val="0"/>
      <w:sz w:val="23"/>
      <w:szCs w:val="20"/>
    </w:rPr>
  </w:style>
  <w:style w:type="paragraph" w:customStyle="1" w:styleId="10">
    <w:name w:val="제목1"/>
    <w:basedOn w:val="a"/>
    <w:link w:val="1Char0"/>
    <w:rsid w:val="001F7DA3"/>
    <w:pPr>
      <w:spacing w:after="360"/>
      <w:jc w:val="left"/>
    </w:pPr>
    <w:rPr>
      <w:rFonts w:ascii="HY견고딕" w:eastAsia="HY견고딕" w:hAnsi="바탕" w:cs="Times New Roman"/>
      <w:color w:val="5692CE"/>
      <w:spacing w:val="-10"/>
      <w:w w:val="98"/>
      <w:kern w:val="0"/>
      <w:sz w:val="36"/>
      <w:szCs w:val="30"/>
    </w:rPr>
  </w:style>
  <w:style w:type="paragraph" w:customStyle="1" w:styleId="2">
    <w:name w:val="제목2"/>
    <w:basedOn w:val="a"/>
    <w:link w:val="2Char"/>
    <w:rsid w:val="001F7DA3"/>
    <w:pPr>
      <w:spacing w:after="160"/>
      <w:jc w:val="left"/>
    </w:pPr>
    <w:rPr>
      <w:rFonts w:ascii="HY견고딕" w:eastAsia="HY견고딕" w:hAnsi="Times New Roman" w:cs="Times New Roman"/>
      <w:color w:val="5692CE"/>
      <w:spacing w:val="-8"/>
      <w:w w:val="98"/>
      <w:kern w:val="0"/>
      <w:sz w:val="26"/>
    </w:rPr>
  </w:style>
  <w:style w:type="character" w:customStyle="1" w:styleId="1Char0">
    <w:name w:val="제목1 Char"/>
    <w:basedOn w:val="a0"/>
    <w:link w:val="10"/>
    <w:rsid w:val="001F7DA3"/>
    <w:rPr>
      <w:rFonts w:ascii="HY견고딕" w:eastAsia="HY견고딕" w:hAnsi="바탕" w:cs="Times New Roman"/>
      <w:color w:val="5692CE"/>
      <w:spacing w:val="-10"/>
      <w:w w:val="98"/>
      <w:kern w:val="0"/>
      <w:sz w:val="36"/>
      <w:szCs w:val="30"/>
    </w:rPr>
  </w:style>
  <w:style w:type="character" w:customStyle="1" w:styleId="2Char">
    <w:name w:val="제목2 Char"/>
    <w:basedOn w:val="a0"/>
    <w:link w:val="2"/>
    <w:rsid w:val="001F7DA3"/>
    <w:rPr>
      <w:rFonts w:ascii="HY견고딕" w:eastAsia="HY견고딕" w:hAnsi="Times New Roman" w:cs="Times New Roman"/>
      <w:color w:val="5692CE"/>
      <w:spacing w:val="-8"/>
      <w:w w:val="98"/>
      <w:kern w:val="0"/>
      <w:sz w:val="26"/>
    </w:rPr>
  </w:style>
  <w:style w:type="table" w:customStyle="1" w:styleId="aa">
    <w:name w:val="기본표"/>
    <w:basedOn w:val="a1"/>
    <w:rsid w:val="004A380D"/>
    <w:pPr>
      <w:widowControl w:val="0"/>
      <w:wordWrap w:val="0"/>
      <w:autoSpaceDE w:val="0"/>
      <w:autoSpaceDN w:val="0"/>
      <w:adjustRightInd w:val="0"/>
      <w:snapToGrid w:val="0"/>
      <w:spacing w:after="0" w:line="240" w:lineRule="auto"/>
      <w:ind w:rightChars="20" w:right="20"/>
      <w:jc w:val="left"/>
    </w:pPr>
    <w:rPr>
      <w:rFonts w:ascii="HY중고딕" w:eastAsia="HY중고딕" w:hAnsi="Times New Roman" w:cs="Times New Roman"/>
      <w:spacing w:val="-4"/>
      <w:w w:val="98"/>
      <w:kern w:val="0"/>
      <w:sz w:val="14"/>
      <w:szCs w:val="20"/>
    </w:rPr>
    <w:tblPr>
      <w:tblBorders>
        <w:top w:val="single" w:sz="6" w:space="0" w:color="auto"/>
        <w:bottom w:val="single" w:sz="6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rPr>
        <w:rFonts w:eastAsia="돋움"/>
        <w:b/>
        <w:i w:val="0"/>
      </w:rPr>
      <w:tblPr/>
      <w:tcPr>
        <w:shd w:val="clear" w:color="auto" w:fill="E1E8F7"/>
      </w:tcPr>
    </w:tblStylePr>
    <w:tblStylePr w:type="lastRow">
      <w:pPr>
        <w:wordWrap/>
        <w:adjustRightInd w:val="0"/>
        <w:snapToGrid w:val="0"/>
        <w:spacing w:line="240" w:lineRule="auto"/>
      </w:pPr>
      <w:rPr>
        <w:rFonts w:ascii="Microsoft Himalaya" w:eastAsia="Microsoft Himalaya"/>
        <w:b w:val="0"/>
        <w:i w:val="0"/>
        <w:color w:val="000000"/>
        <w:spacing w:val="-6"/>
        <w:w w:val="98"/>
        <w:sz w:val="14"/>
      </w:rPr>
      <w:tblPr/>
      <w:tcPr>
        <w:tcBorders>
          <w:bottom w:val="single" w:sz="4" w:space="0" w:color="000000"/>
        </w:tcBorders>
      </w:tcPr>
    </w:tblStylePr>
    <w:tblStylePr w:type="firstCol">
      <w:pPr>
        <w:wordWrap/>
        <w:jc w:val="left"/>
      </w:pPr>
      <w:rPr>
        <w:rFonts w:eastAsia="HY헤드라인M"/>
      </w:rPr>
    </w:tblStylePr>
  </w:style>
  <w:style w:type="paragraph" w:customStyle="1" w:styleId="ab">
    <w:name w:val="그림제목"/>
    <w:basedOn w:val="a"/>
    <w:link w:val="Char4"/>
    <w:rsid w:val="003B077B"/>
    <w:pPr>
      <w:ind w:leftChars="20" w:left="20"/>
      <w:jc w:val="left"/>
    </w:pPr>
    <w:rPr>
      <w:rFonts w:ascii="HY중고딕" w:eastAsia="HY중고딕" w:hAnsi="Times New Roman" w:cs="Times New Roman"/>
      <w:b/>
      <w:spacing w:val="-10"/>
      <w:w w:val="95"/>
      <w:kern w:val="0"/>
      <w:sz w:val="20"/>
      <w:szCs w:val="16"/>
    </w:rPr>
  </w:style>
  <w:style w:type="character" w:customStyle="1" w:styleId="Char4">
    <w:name w:val="그림제목 Char"/>
    <w:link w:val="ab"/>
    <w:locked/>
    <w:rsid w:val="003B077B"/>
    <w:rPr>
      <w:rFonts w:ascii="HY중고딕" w:eastAsia="HY중고딕" w:hAnsi="Times New Roman" w:cs="Times New Roman"/>
      <w:b/>
      <w:spacing w:val="-10"/>
      <w:w w:val="95"/>
      <w:kern w:val="0"/>
      <w:szCs w:val="16"/>
    </w:rPr>
  </w:style>
  <w:style w:type="paragraph" w:customStyle="1" w:styleId="ac">
    <w:name w:val="그림자료"/>
    <w:basedOn w:val="1"/>
    <w:qFormat/>
    <w:rsid w:val="00155AC2"/>
    <w:pPr>
      <w:spacing w:line="240" w:lineRule="auto"/>
    </w:pPr>
    <w:rPr>
      <w:rFonts w:ascii="HY중고딕" w:eastAsia="HY중고딕" w:hAnsi="돋움"/>
      <w:spacing w:val="-4"/>
      <w:w w:val="100"/>
      <w:kern w:val="0"/>
      <w:sz w:val="12"/>
    </w:rPr>
  </w:style>
  <w:style w:type="paragraph" w:customStyle="1" w:styleId="ad">
    <w:name w:val="표자료"/>
    <w:basedOn w:val="1"/>
    <w:qFormat/>
    <w:rsid w:val="00155AC2"/>
    <w:pPr>
      <w:tabs>
        <w:tab w:val="left" w:pos="971"/>
      </w:tabs>
      <w:spacing w:before="72" w:line="240" w:lineRule="auto"/>
    </w:pPr>
    <w:rPr>
      <w:rFonts w:ascii="HY중고딕" w:eastAsia="HY중고딕" w:hAnsi="돋움"/>
      <w:spacing w:val="-4"/>
      <w:w w:val="100"/>
      <w:sz w:val="12"/>
    </w:rPr>
  </w:style>
  <w:style w:type="paragraph" w:customStyle="1" w:styleId="NoteCharCharCharCharCharChar">
    <w:name w:val="Note Char Char Char Char Char Char"/>
    <w:basedOn w:val="a"/>
    <w:next w:val="a"/>
    <w:link w:val="NoteCharCharCharCharCharCharChar"/>
    <w:rsid w:val="00435552"/>
    <w:pPr>
      <w:spacing w:before="48"/>
    </w:pPr>
    <w:rPr>
      <w:rFonts w:eastAsia="Arial" w:cs="Times New Roman"/>
      <w:sz w:val="12"/>
      <w:szCs w:val="12"/>
    </w:rPr>
  </w:style>
  <w:style w:type="character" w:customStyle="1" w:styleId="NoteCharCharCharCharCharCharChar">
    <w:name w:val="Note Char Char Char Char Char Char Char"/>
    <w:basedOn w:val="a0"/>
    <w:link w:val="NoteCharCharCharCharCharChar"/>
    <w:rsid w:val="00435552"/>
    <w:rPr>
      <w:rFonts w:ascii="Arial" w:eastAsia="Arial" w:hAnsi="Arial" w:cs="Times New Roman"/>
      <w:sz w:val="12"/>
      <w:szCs w:val="12"/>
    </w:rPr>
  </w:style>
  <w:style w:type="paragraph" w:customStyle="1" w:styleId="NoteCharCharCharChar">
    <w:name w:val="Note Char Char Char Char"/>
    <w:basedOn w:val="a"/>
    <w:next w:val="a"/>
    <w:rsid w:val="00435552"/>
    <w:pPr>
      <w:spacing w:before="48"/>
    </w:pPr>
    <w:rPr>
      <w:rFonts w:eastAsia="Arial" w:cs="Times New Roman"/>
      <w:sz w:val="12"/>
      <w:szCs w:val="12"/>
    </w:rPr>
  </w:style>
  <w:style w:type="paragraph" w:styleId="ae">
    <w:name w:val="header"/>
    <w:basedOn w:val="a"/>
    <w:link w:val="Char5"/>
    <w:unhideWhenUsed/>
    <w:rsid w:val="002535AA"/>
    <w:pPr>
      <w:tabs>
        <w:tab w:val="center" w:pos="4513"/>
        <w:tab w:val="right" w:pos="9026"/>
      </w:tabs>
    </w:pPr>
  </w:style>
  <w:style w:type="character" w:customStyle="1" w:styleId="Char5">
    <w:name w:val="머리글 Char"/>
    <w:basedOn w:val="a0"/>
    <w:link w:val="ae"/>
    <w:rsid w:val="002535AA"/>
    <w:rPr>
      <w:rFonts w:ascii="Arial" w:eastAsia="바탕" w:hAnsi="Arial"/>
      <w:sz w:val="18"/>
    </w:rPr>
  </w:style>
  <w:style w:type="paragraph" w:styleId="af">
    <w:name w:val="footer"/>
    <w:basedOn w:val="a"/>
    <w:link w:val="Char6"/>
    <w:unhideWhenUsed/>
    <w:rsid w:val="002535AA"/>
    <w:pPr>
      <w:tabs>
        <w:tab w:val="center" w:pos="4513"/>
        <w:tab w:val="right" w:pos="9026"/>
      </w:tabs>
    </w:pPr>
  </w:style>
  <w:style w:type="character" w:customStyle="1" w:styleId="Char6">
    <w:name w:val="바닥글 Char"/>
    <w:basedOn w:val="a0"/>
    <w:link w:val="af"/>
    <w:rsid w:val="002535AA"/>
    <w:rPr>
      <w:rFonts w:ascii="Arial" w:eastAsia="바탕" w:hAnsi="Arial"/>
      <w:sz w:val="18"/>
    </w:rPr>
  </w:style>
  <w:style w:type="paragraph" w:customStyle="1" w:styleId="af0">
    <w:name w:val="표단위"/>
    <w:basedOn w:val="1"/>
    <w:qFormat/>
    <w:rsid w:val="00200C9F"/>
    <w:pPr>
      <w:spacing w:after="72" w:line="240" w:lineRule="auto"/>
    </w:pPr>
    <w:rPr>
      <w:rFonts w:ascii="HY중고딕" w:eastAsia="HY중고딕"/>
      <w:spacing w:val="0"/>
      <w:w w:val="100"/>
      <w:sz w:val="13"/>
    </w:rPr>
  </w:style>
  <w:style w:type="paragraph" w:styleId="af1">
    <w:name w:val="List Paragraph"/>
    <w:basedOn w:val="a"/>
    <w:uiPriority w:val="34"/>
    <w:qFormat/>
    <w:rsid w:val="00C13C22"/>
    <w:pPr>
      <w:ind w:leftChars="400" w:left="800"/>
    </w:pPr>
  </w:style>
  <w:style w:type="paragraph" w:customStyle="1" w:styleId="tableparagraph">
    <w:name w:val="tableparagraph"/>
    <w:basedOn w:val="a"/>
    <w:rsid w:val="00292A57"/>
    <w:pPr>
      <w:widowControl/>
      <w:wordWrap/>
      <w:autoSpaceDE/>
      <w:autoSpaceDN/>
      <w:adjustRightInd/>
      <w:jc w:val="left"/>
      <w:textAlignment w:val="baseline"/>
    </w:pPr>
    <w:rPr>
      <w:rFonts w:ascii="Calibri" w:eastAsia="굴림" w:hAnsi="Calibri" w:cs="Calibri"/>
      <w:color w:val="000000"/>
      <w:kern w:val="0"/>
      <w:sz w:val="22"/>
    </w:rPr>
  </w:style>
  <w:style w:type="table" w:customStyle="1" w:styleId="TableNormal">
    <w:name w:val="Table Normal"/>
    <w:uiPriority w:val="2"/>
    <w:semiHidden/>
    <w:unhideWhenUsed/>
    <w:qFormat/>
    <w:rsid w:val="00292A57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0">
    <w:name w:val="Table Paragraph"/>
    <w:basedOn w:val="a"/>
    <w:uiPriority w:val="1"/>
    <w:qFormat/>
    <w:rsid w:val="00292A57"/>
    <w:pPr>
      <w:wordWrap/>
      <w:adjustRightInd/>
      <w:snapToGrid/>
      <w:jc w:val="right"/>
    </w:pPr>
    <w:rPr>
      <w:rFonts w:ascii="HY중고딕" w:eastAsia="HY중고딕" w:hAnsi="HY중고딕" w:cs="HY중고딕"/>
      <w:kern w:val="0"/>
      <w:sz w:val="22"/>
    </w:rPr>
  </w:style>
  <w:style w:type="table" w:customStyle="1" w:styleId="TableNormal1">
    <w:name w:val="Table Normal1"/>
    <w:uiPriority w:val="2"/>
    <w:semiHidden/>
    <w:unhideWhenUsed/>
    <w:qFormat/>
    <w:rsid w:val="000311C0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2.xml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hart" Target="charts/chart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5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KIS_ResearchSystem\ResearchSystem\Template_Word\KIS_ResearchSystem_WordTool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n25\Desktop\&#54616;&#51060;&#4865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560933448573897"/>
          <c:y val="7.2036673215455135E-2"/>
          <c:w val="0.81685393258426964"/>
          <c:h val="0.85121320124661481"/>
        </c:manualLayout>
      </c:layout>
      <c:barChart>
        <c:barDir val="col"/>
        <c:grouping val="stacked"/>
        <c:varyColors val="0"/>
        <c:ser>
          <c:idx val="0"/>
          <c:order val="0"/>
          <c:tx>
            <c:strRef>
              <c:f>부문별수익!$L$27</c:f>
              <c:strCache>
                <c:ptCount val="1"/>
                <c:pt idx="0">
                  <c:v>레이블</c:v>
                </c:pt>
              </c:strCache>
            </c:strRef>
          </c:tx>
          <c:spPr>
            <a:solidFill>
              <a:srgbClr val="5692CE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650" b="0" i="0" u="none" strike="noStrike" kern="1200" baseline="0">
                    <a:solidFill>
                      <a:schemeClr val="bg1"/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부문별수익!$M$27:$O$27</c:f>
              <c:numCache>
                <c:formatCode>0.0_);[Red]\(0.0\)</c:formatCode>
                <c:ptCount val="3"/>
                <c:pt idx="0">
                  <c:v>460.24665099999999</c:v>
                </c:pt>
                <c:pt idx="1">
                  <c:v>371.29163199999999</c:v>
                </c:pt>
                <c:pt idx="2">
                  <c:v>316.70406000000003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68-42AC-A52C-F5B8118B50AD}"/>
            </c:ext>
          </c:extLst>
        </c:ser>
        <c:ser>
          <c:idx val="2"/>
          <c:order val="1"/>
          <c:tx>
            <c:strRef>
              <c:f>부문별수익!$L$28</c:f>
              <c:strCache>
                <c:ptCount val="1"/>
                <c:pt idx="0">
                  <c:v>솔루션</c:v>
                </c:pt>
              </c:strCache>
            </c:strRef>
          </c:tx>
          <c:spPr>
            <a:solidFill>
              <a:srgbClr val="ADC2E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6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부문별수익!$M$28:$O$28</c:f>
              <c:numCache>
                <c:formatCode>0.0_);[Red]\(0.0\)</c:formatCode>
                <c:ptCount val="3"/>
                <c:pt idx="0">
                  <c:v>53.735925999999999</c:v>
                </c:pt>
                <c:pt idx="1">
                  <c:v>192.825346</c:v>
                </c:pt>
                <c:pt idx="2">
                  <c:v>699.54726000000005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368-42AC-A52C-F5B8118B50AD}"/>
            </c:ext>
          </c:extLst>
        </c:ser>
        <c:ser>
          <c:idx val="1"/>
          <c:order val="2"/>
          <c:tx>
            <c:strRef>
              <c:f>부문별수익!$L$29</c:f>
              <c:strCache>
                <c:ptCount val="1"/>
                <c:pt idx="0">
                  <c:v>플랫폼</c:v>
                </c:pt>
              </c:strCache>
            </c:strRef>
          </c:tx>
          <c:spPr>
            <a:solidFill>
              <a:srgbClr val="E1E8F7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65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부문별수익!$M$29:$O$29</c:f>
              <c:numCache>
                <c:formatCode>0.0_);[Red]\(0.0\)</c:formatCode>
                <c:ptCount val="3"/>
                <c:pt idx="0">
                  <c:v>73.241900999999999</c:v>
                </c:pt>
                <c:pt idx="1">
                  <c:v>232.16641899999999</c:v>
                </c:pt>
                <c:pt idx="2">
                  <c:v>239.675163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368-42AC-A52C-F5B8118B50A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40"/>
        <c:overlap val="100"/>
        <c:axId val="1646150880"/>
        <c:axId val="1646150048"/>
      </c:barChart>
      <c:lineChart>
        <c:grouping val="standard"/>
        <c:varyColors val="0"/>
        <c:ser>
          <c:idx val="3"/>
          <c:order val="3"/>
          <c:tx>
            <c:strRef>
              <c:f>부문별수익!$L$30</c:f>
              <c:strCache>
                <c:ptCount val="1"/>
                <c:pt idx="0">
                  <c:v>합계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0">
                <a:spAutoFit/>
              </a:bodyPr>
              <a:lstStyle/>
              <a:p>
                <a:pPr algn="ctr">
                  <a:defRPr lang="en-US" altLang="ko-KR" sz="6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돋움" panose="020B0600000101010101" pitchFamily="50" charset="-127"/>
                    <a:ea typeface="돋움" panose="020B0600000101010101" pitchFamily="50" charset="-127"/>
                    <a:cs typeface="+mn-cs"/>
                  </a:defRPr>
                </a:pPr>
                <a:endParaRPr lang="ko-KR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부문별수익!$M$26:$O$26</c:f>
              <c:numCache>
                <c:formatCode>General</c:formatCode>
                <c:ptCount val="3"/>
                <c:pt idx="0">
                  <c:v>2019</c:v>
                </c:pt>
                <c:pt idx="1">
                  <c:v>2020</c:v>
                </c:pt>
                <c:pt idx="2">
                  <c:v>2021</c:v>
                </c:pt>
              </c:numCache>
            </c:numRef>
          </c:cat>
          <c:val>
            <c:numRef>
              <c:f>부문별수익!$M$30:$O$30</c:f>
              <c:numCache>
                <c:formatCode>0.0_);[Red]\(0.0\)</c:formatCode>
                <c:ptCount val="3"/>
                <c:pt idx="0">
                  <c:v>587.22447799999998</c:v>
                </c:pt>
                <c:pt idx="1">
                  <c:v>796.28339699999992</c:v>
                </c:pt>
                <c:pt idx="2">
                  <c:v>1255.9264830000002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368-42AC-A52C-F5B8118B50A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648496832"/>
        <c:axId val="1648498912"/>
      </c:lineChart>
      <c:catAx>
        <c:axId val="1646150880"/>
        <c:scaling>
          <c:orientation val="minMax"/>
        </c:scaling>
        <c:delete val="0"/>
        <c:axPos val="b"/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1646150048"/>
        <c:crosses val="autoZero"/>
        <c:auto val="1"/>
        <c:lblAlgn val="ctr"/>
        <c:lblOffset val="100"/>
        <c:noMultiLvlLbl val="0"/>
      </c:catAx>
      <c:valAx>
        <c:axId val="1646150048"/>
        <c:scaling>
          <c:orientation val="minMax"/>
        </c:scaling>
        <c:delete val="0"/>
        <c:axPos val="l"/>
        <c:numFmt formatCode="#,##0_);[Red]\(#,##0\)" sourceLinked="0"/>
        <c:majorTickMark val="in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1646150880"/>
        <c:crosses val="autoZero"/>
        <c:crossBetween val="between"/>
        <c:majorUnit val="200"/>
      </c:valAx>
      <c:valAx>
        <c:axId val="1648498912"/>
        <c:scaling>
          <c:orientation val="minMax"/>
        </c:scaling>
        <c:delete val="1"/>
        <c:axPos val="r"/>
        <c:numFmt formatCode="0.0_);[Red]\(0.0\)" sourceLinked="1"/>
        <c:majorTickMark val="out"/>
        <c:minorTickMark val="none"/>
        <c:tickLblPos val="nextTo"/>
        <c:crossAx val="1648496832"/>
        <c:crosses val="max"/>
        <c:crossBetween val="between"/>
      </c:valAx>
      <c:catAx>
        <c:axId val="164849683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64849891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3"/>
        <c:delete val="1"/>
      </c:legendEntry>
      <c:layout>
        <c:manualLayout>
          <c:xMode val="edge"/>
          <c:yMode val="edge"/>
          <c:x val="0.17325012420119915"/>
          <c:y val="0.12118558854013582"/>
          <c:w val="0.37882420596301869"/>
          <c:h val="5.75692621755613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lang="en-US" altLang="ko-KR" sz="6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돋움" panose="020B0600000101010101" pitchFamily="50" charset="-127"/>
              <a:ea typeface="돋움" panose="020B0600000101010101" pitchFamily="50" charset="-127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8690143869443844E-2"/>
          <c:y val="6.8111455108359129E-2"/>
          <c:w val="0.88842602533820059"/>
          <c:h val="0.78526345462885105"/>
        </c:manualLayout>
      </c:layout>
      <c:lineChart>
        <c:grouping val="standard"/>
        <c:varyColors val="0"/>
        <c:ser>
          <c:idx val="0"/>
          <c:order val="0"/>
          <c:spPr>
            <a:ln w="9525" cap="rnd">
              <a:solidFill>
                <a:srgbClr val="5692CE"/>
              </a:solidFill>
              <a:round/>
            </a:ln>
            <a:effectLst/>
          </c:spPr>
          <c:marker>
            <c:symbol val="none"/>
          </c:marker>
          <c:cat>
            <c:numRef>
              <c:f>주가!$A$437:$A$684</c:f>
              <c:numCache>
                <c:formatCode>[$-409]mmm"-"yy;@</c:formatCode>
                <c:ptCount val="248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44242</c:v>
                </c:pt>
                <c:pt idx="29">
                  <c:v>44243</c:v>
                </c:pt>
                <c:pt idx="30">
                  <c:v>44244</c:v>
                </c:pt>
                <c:pt idx="31">
                  <c:v>44245</c:v>
                </c:pt>
                <c:pt idx="32">
                  <c:v>44246</c:v>
                </c:pt>
                <c:pt idx="33">
                  <c:v>44249</c:v>
                </c:pt>
                <c:pt idx="34">
                  <c:v>44250</c:v>
                </c:pt>
                <c:pt idx="35">
                  <c:v>44251</c:v>
                </c:pt>
                <c:pt idx="36">
                  <c:v>44252</c:v>
                </c:pt>
                <c:pt idx="37">
                  <c:v>44253</c:v>
                </c:pt>
                <c:pt idx="38">
                  <c:v>44257</c:v>
                </c:pt>
                <c:pt idx="39">
                  <c:v>44258</c:v>
                </c:pt>
                <c:pt idx="40">
                  <c:v>44259</c:v>
                </c:pt>
                <c:pt idx="41">
                  <c:v>44260</c:v>
                </c:pt>
                <c:pt idx="42">
                  <c:v>44263</c:v>
                </c:pt>
                <c:pt idx="43">
                  <c:v>44264</c:v>
                </c:pt>
                <c:pt idx="44">
                  <c:v>44265</c:v>
                </c:pt>
                <c:pt idx="45">
                  <c:v>44266</c:v>
                </c:pt>
                <c:pt idx="46">
                  <c:v>44267</c:v>
                </c:pt>
                <c:pt idx="47">
                  <c:v>44270</c:v>
                </c:pt>
                <c:pt idx="48">
                  <c:v>44271</c:v>
                </c:pt>
                <c:pt idx="49">
                  <c:v>44272</c:v>
                </c:pt>
                <c:pt idx="50">
                  <c:v>44273</c:v>
                </c:pt>
                <c:pt idx="51">
                  <c:v>44274</c:v>
                </c:pt>
                <c:pt idx="52">
                  <c:v>44277</c:v>
                </c:pt>
                <c:pt idx="53">
                  <c:v>44278</c:v>
                </c:pt>
                <c:pt idx="54">
                  <c:v>44279</c:v>
                </c:pt>
                <c:pt idx="55">
                  <c:v>44280</c:v>
                </c:pt>
                <c:pt idx="56">
                  <c:v>44281</c:v>
                </c:pt>
                <c:pt idx="57">
                  <c:v>44284</c:v>
                </c:pt>
                <c:pt idx="58">
                  <c:v>44285</c:v>
                </c:pt>
                <c:pt idx="59">
                  <c:v>44286</c:v>
                </c:pt>
                <c:pt idx="60">
                  <c:v>44287</c:v>
                </c:pt>
                <c:pt idx="61">
                  <c:v>44288</c:v>
                </c:pt>
                <c:pt idx="62">
                  <c:v>44291</c:v>
                </c:pt>
                <c:pt idx="63">
                  <c:v>44292</c:v>
                </c:pt>
                <c:pt idx="64">
                  <c:v>44293</c:v>
                </c:pt>
                <c:pt idx="65">
                  <c:v>44294</c:v>
                </c:pt>
                <c:pt idx="66">
                  <c:v>44295</c:v>
                </c:pt>
                <c:pt idx="67">
                  <c:v>44298</c:v>
                </c:pt>
                <c:pt idx="68">
                  <c:v>44299</c:v>
                </c:pt>
                <c:pt idx="69">
                  <c:v>44300</c:v>
                </c:pt>
                <c:pt idx="70">
                  <c:v>44301</c:v>
                </c:pt>
                <c:pt idx="71">
                  <c:v>44302</c:v>
                </c:pt>
                <c:pt idx="72">
                  <c:v>44305</c:v>
                </c:pt>
                <c:pt idx="73">
                  <c:v>44306</c:v>
                </c:pt>
                <c:pt idx="74">
                  <c:v>44307</c:v>
                </c:pt>
                <c:pt idx="75">
                  <c:v>44308</c:v>
                </c:pt>
                <c:pt idx="76">
                  <c:v>44309</c:v>
                </c:pt>
                <c:pt idx="77">
                  <c:v>44312</c:v>
                </c:pt>
                <c:pt idx="78">
                  <c:v>44313</c:v>
                </c:pt>
                <c:pt idx="79">
                  <c:v>44314</c:v>
                </c:pt>
                <c:pt idx="80">
                  <c:v>44315</c:v>
                </c:pt>
                <c:pt idx="81">
                  <c:v>44316</c:v>
                </c:pt>
                <c:pt idx="82">
                  <c:v>44319</c:v>
                </c:pt>
                <c:pt idx="83">
                  <c:v>44320</c:v>
                </c:pt>
                <c:pt idx="84">
                  <c:v>44322</c:v>
                </c:pt>
                <c:pt idx="85">
                  <c:v>44323</c:v>
                </c:pt>
                <c:pt idx="86">
                  <c:v>44326</c:v>
                </c:pt>
                <c:pt idx="87">
                  <c:v>44327</c:v>
                </c:pt>
                <c:pt idx="88">
                  <c:v>44328</c:v>
                </c:pt>
                <c:pt idx="89">
                  <c:v>44329</c:v>
                </c:pt>
                <c:pt idx="90">
                  <c:v>44330</c:v>
                </c:pt>
                <c:pt idx="91">
                  <c:v>44333</c:v>
                </c:pt>
                <c:pt idx="92">
                  <c:v>44334</c:v>
                </c:pt>
                <c:pt idx="93">
                  <c:v>44336</c:v>
                </c:pt>
                <c:pt idx="94">
                  <c:v>44337</c:v>
                </c:pt>
                <c:pt idx="95">
                  <c:v>44340</c:v>
                </c:pt>
                <c:pt idx="96">
                  <c:v>44341</c:v>
                </c:pt>
                <c:pt idx="97">
                  <c:v>44342</c:v>
                </c:pt>
                <c:pt idx="98">
                  <c:v>44343</c:v>
                </c:pt>
                <c:pt idx="99">
                  <c:v>44344</c:v>
                </c:pt>
                <c:pt idx="100">
                  <c:v>44347</c:v>
                </c:pt>
                <c:pt idx="101">
                  <c:v>44348</c:v>
                </c:pt>
                <c:pt idx="102">
                  <c:v>44349</c:v>
                </c:pt>
                <c:pt idx="103">
                  <c:v>44350</c:v>
                </c:pt>
                <c:pt idx="104">
                  <c:v>44351</c:v>
                </c:pt>
                <c:pt idx="105">
                  <c:v>44354</c:v>
                </c:pt>
                <c:pt idx="106">
                  <c:v>44355</c:v>
                </c:pt>
                <c:pt idx="107">
                  <c:v>44356</c:v>
                </c:pt>
                <c:pt idx="108">
                  <c:v>44357</c:v>
                </c:pt>
                <c:pt idx="109">
                  <c:v>44358</c:v>
                </c:pt>
                <c:pt idx="110">
                  <c:v>44361</c:v>
                </c:pt>
                <c:pt idx="111">
                  <c:v>44362</c:v>
                </c:pt>
                <c:pt idx="112">
                  <c:v>44363</c:v>
                </c:pt>
                <c:pt idx="113">
                  <c:v>44364</c:v>
                </c:pt>
                <c:pt idx="114">
                  <c:v>44365</c:v>
                </c:pt>
                <c:pt idx="115">
                  <c:v>44368</c:v>
                </c:pt>
                <c:pt idx="116">
                  <c:v>44369</c:v>
                </c:pt>
                <c:pt idx="117">
                  <c:v>44370</c:v>
                </c:pt>
                <c:pt idx="118">
                  <c:v>44371</c:v>
                </c:pt>
                <c:pt idx="119">
                  <c:v>44372</c:v>
                </c:pt>
                <c:pt idx="120">
                  <c:v>44375</c:v>
                </c:pt>
                <c:pt idx="121">
                  <c:v>44376</c:v>
                </c:pt>
                <c:pt idx="122">
                  <c:v>44377</c:v>
                </c:pt>
                <c:pt idx="123">
                  <c:v>44378</c:v>
                </c:pt>
                <c:pt idx="124">
                  <c:v>44379</c:v>
                </c:pt>
                <c:pt idx="125">
                  <c:v>44382</c:v>
                </c:pt>
                <c:pt idx="126">
                  <c:v>44383</c:v>
                </c:pt>
                <c:pt idx="127">
                  <c:v>44384</c:v>
                </c:pt>
                <c:pt idx="128">
                  <c:v>44385</c:v>
                </c:pt>
                <c:pt idx="129">
                  <c:v>44386</c:v>
                </c:pt>
                <c:pt idx="130">
                  <c:v>44389</c:v>
                </c:pt>
                <c:pt idx="131">
                  <c:v>44390</c:v>
                </c:pt>
                <c:pt idx="132">
                  <c:v>44391</c:v>
                </c:pt>
                <c:pt idx="133">
                  <c:v>44392</c:v>
                </c:pt>
                <c:pt idx="134">
                  <c:v>44393</c:v>
                </c:pt>
                <c:pt idx="135">
                  <c:v>44396</c:v>
                </c:pt>
                <c:pt idx="136">
                  <c:v>44397</c:v>
                </c:pt>
                <c:pt idx="137">
                  <c:v>44398</c:v>
                </c:pt>
                <c:pt idx="138">
                  <c:v>44399</c:v>
                </c:pt>
                <c:pt idx="139">
                  <c:v>44400</c:v>
                </c:pt>
                <c:pt idx="140">
                  <c:v>44403</c:v>
                </c:pt>
                <c:pt idx="141">
                  <c:v>44404</c:v>
                </c:pt>
                <c:pt idx="142">
                  <c:v>44405</c:v>
                </c:pt>
                <c:pt idx="143">
                  <c:v>44406</c:v>
                </c:pt>
                <c:pt idx="144">
                  <c:v>44407</c:v>
                </c:pt>
                <c:pt idx="145">
                  <c:v>44410</c:v>
                </c:pt>
                <c:pt idx="146">
                  <c:v>44411</c:v>
                </c:pt>
                <c:pt idx="147">
                  <c:v>44412</c:v>
                </c:pt>
                <c:pt idx="148">
                  <c:v>44413</c:v>
                </c:pt>
                <c:pt idx="149">
                  <c:v>44414</c:v>
                </c:pt>
                <c:pt idx="150">
                  <c:v>44417</c:v>
                </c:pt>
                <c:pt idx="151">
                  <c:v>44418</c:v>
                </c:pt>
                <c:pt idx="152">
                  <c:v>44419</c:v>
                </c:pt>
                <c:pt idx="153">
                  <c:v>44420</c:v>
                </c:pt>
                <c:pt idx="154">
                  <c:v>44421</c:v>
                </c:pt>
                <c:pt idx="155">
                  <c:v>44425</c:v>
                </c:pt>
                <c:pt idx="156">
                  <c:v>44426</c:v>
                </c:pt>
                <c:pt idx="157">
                  <c:v>44427</c:v>
                </c:pt>
                <c:pt idx="158">
                  <c:v>44428</c:v>
                </c:pt>
                <c:pt idx="159">
                  <c:v>44431</c:v>
                </c:pt>
                <c:pt idx="160">
                  <c:v>44432</c:v>
                </c:pt>
                <c:pt idx="161">
                  <c:v>44433</c:v>
                </c:pt>
                <c:pt idx="162">
                  <c:v>44434</c:v>
                </c:pt>
                <c:pt idx="163">
                  <c:v>44435</c:v>
                </c:pt>
                <c:pt idx="164">
                  <c:v>44438</c:v>
                </c:pt>
                <c:pt idx="165">
                  <c:v>44439</c:v>
                </c:pt>
                <c:pt idx="166">
                  <c:v>44440</c:v>
                </c:pt>
                <c:pt idx="167">
                  <c:v>44441</c:v>
                </c:pt>
                <c:pt idx="168">
                  <c:v>44442</c:v>
                </c:pt>
                <c:pt idx="169">
                  <c:v>44445</c:v>
                </c:pt>
                <c:pt idx="170">
                  <c:v>44446</c:v>
                </c:pt>
                <c:pt idx="171">
                  <c:v>44447</c:v>
                </c:pt>
                <c:pt idx="172">
                  <c:v>44448</c:v>
                </c:pt>
                <c:pt idx="173">
                  <c:v>44449</c:v>
                </c:pt>
                <c:pt idx="174">
                  <c:v>44452</c:v>
                </c:pt>
                <c:pt idx="175">
                  <c:v>44453</c:v>
                </c:pt>
                <c:pt idx="176">
                  <c:v>44454</c:v>
                </c:pt>
                <c:pt idx="177">
                  <c:v>44455</c:v>
                </c:pt>
                <c:pt idx="178">
                  <c:v>44456</c:v>
                </c:pt>
                <c:pt idx="179">
                  <c:v>44462</c:v>
                </c:pt>
                <c:pt idx="180">
                  <c:v>44463</c:v>
                </c:pt>
                <c:pt idx="181">
                  <c:v>44466</c:v>
                </c:pt>
                <c:pt idx="182">
                  <c:v>44467</c:v>
                </c:pt>
                <c:pt idx="183">
                  <c:v>44468</c:v>
                </c:pt>
                <c:pt idx="184">
                  <c:v>44469</c:v>
                </c:pt>
                <c:pt idx="185">
                  <c:v>44470</c:v>
                </c:pt>
                <c:pt idx="186">
                  <c:v>44474</c:v>
                </c:pt>
                <c:pt idx="187">
                  <c:v>44475</c:v>
                </c:pt>
                <c:pt idx="188">
                  <c:v>44476</c:v>
                </c:pt>
                <c:pt idx="189">
                  <c:v>44477</c:v>
                </c:pt>
                <c:pt idx="190">
                  <c:v>44481</c:v>
                </c:pt>
                <c:pt idx="191">
                  <c:v>44482</c:v>
                </c:pt>
                <c:pt idx="192">
                  <c:v>44483</c:v>
                </c:pt>
                <c:pt idx="193">
                  <c:v>44484</c:v>
                </c:pt>
                <c:pt idx="194">
                  <c:v>44487</c:v>
                </c:pt>
                <c:pt idx="195">
                  <c:v>44488</c:v>
                </c:pt>
                <c:pt idx="196">
                  <c:v>44489</c:v>
                </c:pt>
                <c:pt idx="197">
                  <c:v>44490</c:v>
                </c:pt>
                <c:pt idx="198">
                  <c:v>44491</c:v>
                </c:pt>
                <c:pt idx="199">
                  <c:v>44494</c:v>
                </c:pt>
                <c:pt idx="200">
                  <c:v>44495</c:v>
                </c:pt>
                <c:pt idx="201">
                  <c:v>44496</c:v>
                </c:pt>
                <c:pt idx="202">
                  <c:v>44497</c:v>
                </c:pt>
                <c:pt idx="203">
                  <c:v>44498</c:v>
                </c:pt>
                <c:pt idx="204">
                  <c:v>44501</c:v>
                </c:pt>
                <c:pt idx="205">
                  <c:v>44502</c:v>
                </c:pt>
                <c:pt idx="206">
                  <c:v>44503</c:v>
                </c:pt>
                <c:pt idx="207">
                  <c:v>44504</c:v>
                </c:pt>
                <c:pt idx="208">
                  <c:v>44505</c:v>
                </c:pt>
                <c:pt idx="209">
                  <c:v>44508</c:v>
                </c:pt>
                <c:pt idx="210">
                  <c:v>44509</c:v>
                </c:pt>
                <c:pt idx="211">
                  <c:v>44510</c:v>
                </c:pt>
                <c:pt idx="212">
                  <c:v>44511</c:v>
                </c:pt>
                <c:pt idx="213">
                  <c:v>44512</c:v>
                </c:pt>
                <c:pt idx="214">
                  <c:v>44515</c:v>
                </c:pt>
                <c:pt idx="215">
                  <c:v>44516</c:v>
                </c:pt>
                <c:pt idx="216">
                  <c:v>44517</c:v>
                </c:pt>
                <c:pt idx="217">
                  <c:v>44518</c:v>
                </c:pt>
                <c:pt idx="218">
                  <c:v>44519</c:v>
                </c:pt>
                <c:pt idx="219">
                  <c:v>44522</c:v>
                </c:pt>
                <c:pt idx="220">
                  <c:v>44523</c:v>
                </c:pt>
                <c:pt idx="221">
                  <c:v>44524</c:v>
                </c:pt>
                <c:pt idx="222">
                  <c:v>44525</c:v>
                </c:pt>
                <c:pt idx="223">
                  <c:v>44526</c:v>
                </c:pt>
                <c:pt idx="224">
                  <c:v>44529</c:v>
                </c:pt>
                <c:pt idx="225">
                  <c:v>44530</c:v>
                </c:pt>
                <c:pt idx="226">
                  <c:v>44531</c:v>
                </c:pt>
                <c:pt idx="227">
                  <c:v>44532</c:v>
                </c:pt>
                <c:pt idx="228">
                  <c:v>44533</c:v>
                </c:pt>
                <c:pt idx="229">
                  <c:v>44536</c:v>
                </c:pt>
                <c:pt idx="230">
                  <c:v>44537</c:v>
                </c:pt>
                <c:pt idx="231">
                  <c:v>44538</c:v>
                </c:pt>
                <c:pt idx="232">
                  <c:v>44539</c:v>
                </c:pt>
                <c:pt idx="233">
                  <c:v>44540</c:v>
                </c:pt>
                <c:pt idx="234">
                  <c:v>44543</c:v>
                </c:pt>
                <c:pt idx="235">
                  <c:v>44544</c:v>
                </c:pt>
                <c:pt idx="236">
                  <c:v>44545</c:v>
                </c:pt>
                <c:pt idx="237">
                  <c:v>44546</c:v>
                </c:pt>
                <c:pt idx="238">
                  <c:v>44547</c:v>
                </c:pt>
                <c:pt idx="239">
                  <c:v>44550</c:v>
                </c:pt>
                <c:pt idx="240">
                  <c:v>44551</c:v>
                </c:pt>
                <c:pt idx="241">
                  <c:v>44552</c:v>
                </c:pt>
                <c:pt idx="242">
                  <c:v>44553</c:v>
                </c:pt>
                <c:pt idx="243">
                  <c:v>44554</c:v>
                </c:pt>
                <c:pt idx="244">
                  <c:v>44557</c:v>
                </c:pt>
                <c:pt idx="245">
                  <c:v>44558</c:v>
                </c:pt>
                <c:pt idx="246">
                  <c:v>44559</c:v>
                </c:pt>
                <c:pt idx="247">
                  <c:v>44560</c:v>
                </c:pt>
              </c:numCache>
            </c:numRef>
          </c:cat>
          <c:val>
            <c:numRef>
              <c:f>주가!$C$437:$C$684</c:f>
              <c:numCache>
                <c:formatCode>General</c:formatCode>
                <c:ptCount val="248"/>
                <c:pt idx="0">
                  <c:v>156.41999999999999</c:v>
                </c:pt>
                <c:pt idx="1">
                  <c:v>156.91499999999999</c:v>
                </c:pt>
                <c:pt idx="2">
                  <c:v>156.91499999999999</c:v>
                </c:pt>
                <c:pt idx="3">
                  <c:v>155.43</c:v>
                </c:pt>
                <c:pt idx="4">
                  <c:v>158.89500000000001</c:v>
                </c:pt>
                <c:pt idx="5">
                  <c:v>152.95500000000001</c:v>
                </c:pt>
                <c:pt idx="6">
                  <c:v>151.965</c:v>
                </c:pt>
                <c:pt idx="7">
                  <c:v>166.815</c:v>
                </c:pt>
                <c:pt idx="8">
                  <c:v>164.34</c:v>
                </c:pt>
                <c:pt idx="9">
                  <c:v>155.43</c:v>
                </c:pt>
                <c:pt idx="10">
                  <c:v>163.845</c:v>
                </c:pt>
                <c:pt idx="11">
                  <c:v>171.76499999999999</c:v>
                </c:pt>
                <c:pt idx="12">
                  <c:v>174.24</c:v>
                </c:pt>
                <c:pt idx="13">
                  <c:v>171.27</c:v>
                </c:pt>
                <c:pt idx="14">
                  <c:v>190.57499999999999</c:v>
                </c:pt>
                <c:pt idx="15">
                  <c:v>201.465</c:v>
                </c:pt>
                <c:pt idx="16">
                  <c:v>208.39500000000001</c:v>
                </c:pt>
                <c:pt idx="17">
                  <c:v>205.42500000000001</c:v>
                </c:pt>
                <c:pt idx="18">
                  <c:v>217.8</c:v>
                </c:pt>
                <c:pt idx="19">
                  <c:v>202.45500000000001</c:v>
                </c:pt>
                <c:pt idx="20">
                  <c:v>215.32499999999999</c:v>
                </c:pt>
                <c:pt idx="21">
                  <c:v>230.17500000000001</c:v>
                </c:pt>
                <c:pt idx="22">
                  <c:v>230.17500000000001</c:v>
                </c:pt>
                <c:pt idx="23">
                  <c:v>239.08500000000001</c:v>
                </c:pt>
                <c:pt idx="24">
                  <c:v>240.57</c:v>
                </c:pt>
                <c:pt idx="25">
                  <c:v>243.04499999999999</c:v>
                </c:pt>
                <c:pt idx="26">
                  <c:v>228.69</c:v>
                </c:pt>
                <c:pt idx="27">
                  <c:v>229.185</c:v>
                </c:pt>
                <c:pt idx="28">
                  <c:v>224.23500000000001</c:v>
                </c:pt>
                <c:pt idx="29">
                  <c:v>245.52</c:v>
                </c:pt>
                <c:pt idx="30">
                  <c:v>246.51</c:v>
                </c:pt>
                <c:pt idx="31">
                  <c:v>239.08500000000001</c:v>
                </c:pt>
                <c:pt idx="32">
                  <c:v>232.155</c:v>
                </c:pt>
                <c:pt idx="33">
                  <c:v>224.73</c:v>
                </c:pt>
                <c:pt idx="34">
                  <c:v>226.215</c:v>
                </c:pt>
                <c:pt idx="35">
                  <c:v>208.89</c:v>
                </c:pt>
                <c:pt idx="36">
                  <c:v>209.88</c:v>
                </c:pt>
                <c:pt idx="37">
                  <c:v>204.435</c:v>
                </c:pt>
                <c:pt idx="38">
                  <c:v>204.93</c:v>
                </c:pt>
                <c:pt idx="39">
                  <c:v>210.375</c:v>
                </c:pt>
                <c:pt idx="40">
                  <c:v>210.87</c:v>
                </c:pt>
                <c:pt idx="41">
                  <c:v>205.42500000000001</c:v>
                </c:pt>
                <c:pt idx="42">
                  <c:v>205.92</c:v>
                </c:pt>
                <c:pt idx="43">
                  <c:v>198</c:v>
                </c:pt>
                <c:pt idx="44">
                  <c:v>191.07</c:v>
                </c:pt>
                <c:pt idx="45">
                  <c:v>209.38499999999999</c:v>
                </c:pt>
                <c:pt idx="46">
                  <c:v>225.72</c:v>
                </c:pt>
                <c:pt idx="47">
                  <c:v>215.82</c:v>
                </c:pt>
                <c:pt idx="48">
                  <c:v>216.81</c:v>
                </c:pt>
                <c:pt idx="49">
                  <c:v>228.69</c:v>
                </c:pt>
                <c:pt idx="50">
                  <c:v>231.66</c:v>
                </c:pt>
                <c:pt idx="51">
                  <c:v>223.74</c:v>
                </c:pt>
                <c:pt idx="52">
                  <c:v>227.7</c:v>
                </c:pt>
                <c:pt idx="53">
                  <c:v>219.78</c:v>
                </c:pt>
                <c:pt idx="54">
                  <c:v>216.81</c:v>
                </c:pt>
                <c:pt idx="55">
                  <c:v>233.14500000000001</c:v>
                </c:pt>
                <c:pt idx="56">
                  <c:v>239.58</c:v>
                </c:pt>
                <c:pt idx="57">
                  <c:v>234.13499999999999</c:v>
                </c:pt>
                <c:pt idx="58">
                  <c:v>240.07499999999999</c:v>
                </c:pt>
                <c:pt idx="59">
                  <c:v>240.57</c:v>
                </c:pt>
                <c:pt idx="60">
                  <c:v>236.61</c:v>
                </c:pt>
                <c:pt idx="61">
                  <c:v>240.57</c:v>
                </c:pt>
                <c:pt idx="62">
                  <c:v>245.52</c:v>
                </c:pt>
                <c:pt idx="63">
                  <c:v>256.41000000000003</c:v>
                </c:pt>
                <c:pt idx="64">
                  <c:v>273.24</c:v>
                </c:pt>
                <c:pt idx="65">
                  <c:v>264.33</c:v>
                </c:pt>
                <c:pt idx="66">
                  <c:v>255.42</c:v>
                </c:pt>
                <c:pt idx="67">
                  <c:v>249.97499999999999</c:v>
                </c:pt>
                <c:pt idx="68">
                  <c:v>249.97499999999999</c:v>
                </c:pt>
                <c:pt idx="69">
                  <c:v>233.14500000000001</c:v>
                </c:pt>
                <c:pt idx="70">
                  <c:v>247.5</c:v>
                </c:pt>
                <c:pt idx="71">
                  <c:v>249</c:v>
                </c:pt>
                <c:pt idx="72">
                  <c:v>241.5</c:v>
                </c:pt>
                <c:pt idx="73">
                  <c:v>242</c:v>
                </c:pt>
                <c:pt idx="74">
                  <c:v>242</c:v>
                </c:pt>
                <c:pt idx="75">
                  <c:v>255</c:v>
                </c:pt>
                <c:pt idx="76">
                  <c:v>258.5</c:v>
                </c:pt>
                <c:pt idx="77">
                  <c:v>259</c:v>
                </c:pt>
                <c:pt idx="78">
                  <c:v>256</c:v>
                </c:pt>
                <c:pt idx="79">
                  <c:v>244</c:v>
                </c:pt>
                <c:pt idx="80">
                  <c:v>243.5</c:v>
                </c:pt>
                <c:pt idx="81">
                  <c:v>243</c:v>
                </c:pt>
                <c:pt idx="82">
                  <c:v>236.5</c:v>
                </c:pt>
                <c:pt idx="83">
                  <c:v>239.5</c:v>
                </c:pt>
                <c:pt idx="84">
                  <c:v>251</c:v>
                </c:pt>
                <c:pt idx="85">
                  <c:v>252.5</c:v>
                </c:pt>
                <c:pt idx="86">
                  <c:v>258.5</c:v>
                </c:pt>
                <c:pt idx="87">
                  <c:v>259</c:v>
                </c:pt>
                <c:pt idx="88">
                  <c:v>246</c:v>
                </c:pt>
                <c:pt idx="89">
                  <c:v>240.5</c:v>
                </c:pt>
                <c:pt idx="90">
                  <c:v>242.5</c:v>
                </c:pt>
                <c:pt idx="91">
                  <c:v>248.5</c:v>
                </c:pt>
                <c:pt idx="92">
                  <c:v>260.5</c:v>
                </c:pt>
                <c:pt idx="93">
                  <c:v>266</c:v>
                </c:pt>
                <c:pt idx="94">
                  <c:v>261.5</c:v>
                </c:pt>
                <c:pt idx="95">
                  <c:v>263.5</c:v>
                </c:pt>
                <c:pt idx="96">
                  <c:v>260.5</c:v>
                </c:pt>
                <c:pt idx="97">
                  <c:v>259</c:v>
                </c:pt>
                <c:pt idx="98">
                  <c:v>253</c:v>
                </c:pt>
                <c:pt idx="99">
                  <c:v>261</c:v>
                </c:pt>
                <c:pt idx="100">
                  <c:v>265</c:v>
                </c:pt>
                <c:pt idx="101">
                  <c:v>261</c:v>
                </c:pt>
                <c:pt idx="102">
                  <c:v>263.5</c:v>
                </c:pt>
                <c:pt idx="103">
                  <c:v>269.5</c:v>
                </c:pt>
                <c:pt idx="104">
                  <c:v>266</c:v>
                </c:pt>
                <c:pt idx="105">
                  <c:v>265.5</c:v>
                </c:pt>
                <c:pt idx="106">
                  <c:v>265</c:v>
                </c:pt>
                <c:pt idx="107">
                  <c:v>262</c:v>
                </c:pt>
                <c:pt idx="108">
                  <c:v>272.5</c:v>
                </c:pt>
                <c:pt idx="109">
                  <c:v>275.5</c:v>
                </c:pt>
                <c:pt idx="110">
                  <c:v>282</c:v>
                </c:pt>
                <c:pt idx="111">
                  <c:v>289</c:v>
                </c:pt>
                <c:pt idx="112">
                  <c:v>292</c:v>
                </c:pt>
                <c:pt idx="113">
                  <c:v>297</c:v>
                </c:pt>
                <c:pt idx="114">
                  <c:v>313</c:v>
                </c:pt>
                <c:pt idx="115">
                  <c:v>308</c:v>
                </c:pt>
                <c:pt idx="116">
                  <c:v>324.5</c:v>
                </c:pt>
                <c:pt idx="117">
                  <c:v>321.5</c:v>
                </c:pt>
                <c:pt idx="118">
                  <c:v>322</c:v>
                </c:pt>
                <c:pt idx="119">
                  <c:v>314</c:v>
                </c:pt>
                <c:pt idx="120">
                  <c:v>312</c:v>
                </c:pt>
                <c:pt idx="121">
                  <c:v>289</c:v>
                </c:pt>
                <c:pt idx="122">
                  <c:v>292.5</c:v>
                </c:pt>
                <c:pt idx="123">
                  <c:v>302</c:v>
                </c:pt>
                <c:pt idx="124">
                  <c:v>303</c:v>
                </c:pt>
                <c:pt idx="125">
                  <c:v>306.5</c:v>
                </c:pt>
                <c:pt idx="126">
                  <c:v>302</c:v>
                </c:pt>
                <c:pt idx="127">
                  <c:v>297.5</c:v>
                </c:pt>
                <c:pt idx="128">
                  <c:v>294</c:v>
                </c:pt>
                <c:pt idx="129">
                  <c:v>308</c:v>
                </c:pt>
                <c:pt idx="130">
                  <c:v>307</c:v>
                </c:pt>
                <c:pt idx="131">
                  <c:v>309</c:v>
                </c:pt>
                <c:pt idx="132">
                  <c:v>319</c:v>
                </c:pt>
                <c:pt idx="133">
                  <c:v>319.5</c:v>
                </c:pt>
                <c:pt idx="134">
                  <c:v>317.5</c:v>
                </c:pt>
                <c:pt idx="135">
                  <c:v>315</c:v>
                </c:pt>
                <c:pt idx="136">
                  <c:v>306</c:v>
                </c:pt>
                <c:pt idx="137">
                  <c:v>298.5</c:v>
                </c:pt>
                <c:pt idx="138">
                  <c:v>301.5</c:v>
                </c:pt>
                <c:pt idx="139">
                  <c:v>303</c:v>
                </c:pt>
                <c:pt idx="140">
                  <c:v>299</c:v>
                </c:pt>
                <c:pt idx="141">
                  <c:v>298.5</c:v>
                </c:pt>
                <c:pt idx="142">
                  <c:v>299</c:v>
                </c:pt>
                <c:pt idx="143">
                  <c:v>297</c:v>
                </c:pt>
                <c:pt idx="144">
                  <c:v>289.5</c:v>
                </c:pt>
                <c:pt idx="145">
                  <c:v>294.5</c:v>
                </c:pt>
                <c:pt idx="146">
                  <c:v>291.5</c:v>
                </c:pt>
                <c:pt idx="147">
                  <c:v>295.5</c:v>
                </c:pt>
                <c:pt idx="148">
                  <c:v>298.5</c:v>
                </c:pt>
                <c:pt idx="149">
                  <c:v>310</c:v>
                </c:pt>
                <c:pt idx="150">
                  <c:v>308</c:v>
                </c:pt>
                <c:pt idx="151">
                  <c:v>313.5</c:v>
                </c:pt>
                <c:pt idx="152">
                  <c:v>301</c:v>
                </c:pt>
                <c:pt idx="153">
                  <c:v>303.5</c:v>
                </c:pt>
                <c:pt idx="154">
                  <c:v>299</c:v>
                </c:pt>
                <c:pt idx="155">
                  <c:v>291.5</c:v>
                </c:pt>
                <c:pt idx="156">
                  <c:v>293</c:v>
                </c:pt>
                <c:pt idx="157">
                  <c:v>285</c:v>
                </c:pt>
                <c:pt idx="158">
                  <c:v>274</c:v>
                </c:pt>
                <c:pt idx="159">
                  <c:v>283.5</c:v>
                </c:pt>
                <c:pt idx="160">
                  <c:v>288.5</c:v>
                </c:pt>
                <c:pt idx="161">
                  <c:v>285.5</c:v>
                </c:pt>
                <c:pt idx="162">
                  <c:v>287</c:v>
                </c:pt>
                <c:pt idx="163">
                  <c:v>284.5</c:v>
                </c:pt>
                <c:pt idx="164">
                  <c:v>286</c:v>
                </c:pt>
                <c:pt idx="165">
                  <c:v>289.5</c:v>
                </c:pt>
                <c:pt idx="166">
                  <c:v>286</c:v>
                </c:pt>
                <c:pt idx="167">
                  <c:v>280.5</c:v>
                </c:pt>
                <c:pt idx="168">
                  <c:v>281</c:v>
                </c:pt>
                <c:pt idx="169">
                  <c:v>286.5</c:v>
                </c:pt>
                <c:pt idx="170">
                  <c:v>286</c:v>
                </c:pt>
                <c:pt idx="171">
                  <c:v>280</c:v>
                </c:pt>
                <c:pt idx="172">
                  <c:v>278</c:v>
                </c:pt>
                <c:pt idx="173">
                  <c:v>269.5</c:v>
                </c:pt>
                <c:pt idx="174">
                  <c:v>264</c:v>
                </c:pt>
                <c:pt idx="175">
                  <c:v>283.5</c:v>
                </c:pt>
                <c:pt idx="176">
                  <c:v>279.5</c:v>
                </c:pt>
                <c:pt idx="177">
                  <c:v>276.5</c:v>
                </c:pt>
                <c:pt idx="178">
                  <c:v>276.5</c:v>
                </c:pt>
                <c:pt idx="179">
                  <c:v>270.5</c:v>
                </c:pt>
                <c:pt idx="180">
                  <c:v>268</c:v>
                </c:pt>
                <c:pt idx="181">
                  <c:v>278</c:v>
                </c:pt>
                <c:pt idx="182">
                  <c:v>283.5</c:v>
                </c:pt>
                <c:pt idx="183">
                  <c:v>287</c:v>
                </c:pt>
                <c:pt idx="184">
                  <c:v>298.5</c:v>
                </c:pt>
                <c:pt idx="185">
                  <c:v>291.5</c:v>
                </c:pt>
                <c:pt idx="186">
                  <c:v>293</c:v>
                </c:pt>
                <c:pt idx="187">
                  <c:v>283</c:v>
                </c:pt>
                <c:pt idx="188">
                  <c:v>291.5</c:v>
                </c:pt>
                <c:pt idx="189">
                  <c:v>281</c:v>
                </c:pt>
                <c:pt idx="190">
                  <c:v>275.5</c:v>
                </c:pt>
                <c:pt idx="191">
                  <c:v>274.5</c:v>
                </c:pt>
                <c:pt idx="192">
                  <c:v>288.5</c:v>
                </c:pt>
                <c:pt idx="193">
                  <c:v>306.5</c:v>
                </c:pt>
                <c:pt idx="194">
                  <c:v>305</c:v>
                </c:pt>
                <c:pt idx="195">
                  <c:v>322</c:v>
                </c:pt>
                <c:pt idx="196">
                  <c:v>319.5</c:v>
                </c:pt>
                <c:pt idx="197">
                  <c:v>330.5</c:v>
                </c:pt>
                <c:pt idx="198">
                  <c:v>325</c:v>
                </c:pt>
                <c:pt idx="199">
                  <c:v>326</c:v>
                </c:pt>
                <c:pt idx="200">
                  <c:v>342</c:v>
                </c:pt>
                <c:pt idx="201">
                  <c:v>348.5</c:v>
                </c:pt>
                <c:pt idx="202">
                  <c:v>333.5</c:v>
                </c:pt>
                <c:pt idx="203">
                  <c:v>335</c:v>
                </c:pt>
                <c:pt idx="204">
                  <c:v>348.5</c:v>
                </c:pt>
                <c:pt idx="205">
                  <c:v>348</c:v>
                </c:pt>
                <c:pt idx="206">
                  <c:v>346.5</c:v>
                </c:pt>
                <c:pt idx="207">
                  <c:v>356.5</c:v>
                </c:pt>
                <c:pt idx="208">
                  <c:v>383.5</c:v>
                </c:pt>
                <c:pt idx="209">
                  <c:v>392.5</c:v>
                </c:pt>
                <c:pt idx="210">
                  <c:v>389</c:v>
                </c:pt>
                <c:pt idx="211">
                  <c:v>385</c:v>
                </c:pt>
                <c:pt idx="212">
                  <c:v>389</c:v>
                </c:pt>
                <c:pt idx="213">
                  <c:v>396.5</c:v>
                </c:pt>
                <c:pt idx="214">
                  <c:v>407</c:v>
                </c:pt>
                <c:pt idx="215">
                  <c:v>414</c:v>
                </c:pt>
                <c:pt idx="216">
                  <c:v>414</c:v>
                </c:pt>
                <c:pt idx="217">
                  <c:v>412.5</c:v>
                </c:pt>
                <c:pt idx="218">
                  <c:v>400.5</c:v>
                </c:pt>
                <c:pt idx="219">
                  <c:v>392.5</c:v>
                </c:pt>
                <c:pt idx="220">
                  <c:v>392.5</c:v>
                </c:pt>
                <c:pt idx="221">
                  <c:v>386</c:v>
                </c:pt>
                <c:pt idx="222">
                  <c:v>385.5</c:v>
                </c:pt>
                <c:pt idx="223">
                  <c:v>372</c:v>
                </c:pt>
                <c:pt idx="224">
                  <c:v>369</c:v>
                </c:pt>
                <c:pt idx="225">
                  <c:v>364.5</c:v>
                </c:pt>
                <c:pt idx="226">
                  <c:v>352.5</c:v>
                </c:pt>
                <c:pt idx="227">
                  <c:v>330</c:v>
                </c:pt>
                <c:pt idx="228">
                  <c:v>354.5</c:v>
                </c:pt>
                <c:pt idx="229">
                  <c:v>335</c:v>
                </c:pt>
                <c:pt idx="230">
                  <c:v>339.5</c:v>
                </c:pt>
                <c:pt idx="231">
                  <c:v>341</c:v>
                </c:pt>
                <c:pt idx="232">
                  <c:v>354.5</c:v>
                </c:pt>
                <c:pt idx="233">
                  <c:v>352</c:v>
                </c:pt>
                <c:pt idx="234">
                  <c:v>337.5</c:v>
                </c:pt>
                <c:pt idx="235">
                  <c:v>331.5</c:v>
                </c:pt>
                <c:pt idx="236">
                  <c:v>332.5</c:v>
                </c:pt>
                <c:pt idx="237">
                  <c:v>333</c:v>
                </c:pt>
                <c:pt idx="238">
                  <c:v>331</c:v>
                </c:pt>
                <c:pt idx="239">
                  <c:v>325</c:v>
                </c:pt>
                <c:pt idx="240">
                  <c:v>337</c:v>
                </c:pt>
                <c:pt idx="241">
                  <c:v>341</c:v>
                </c:pt>
                <c:pt idx="242">
                  <c:v>341</c:v>
                </c:pt>
                <c:pt idx="243">
                  <c:v>340.5</c:v>
                </c:pt>
                <c:pt idx="244">
                  <c:v>341</c:v>
                </c:pt>
                <c:pt idx="245">
                  <c:v>358</c:v>
                </c:pt>
                <c:pt idx="246">
                  <c:v>349.5</c:v>
                </c:pt>
                <c:pt idx="247">
                  <c:v>349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9C6-4D2C-84AB-73891194F1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75645760"/>
        <c:axId val="975649088"/>
      </c:lineChart>
      <c:dateAx>
        <c:axId val="975645760"/>
        <c:scaling>
          <c:orientation val="minMax"/>
        </c:scaling>
        <c:delete val="0"/>
        <c:axPos val="b"/>
        <c:numFmt formatCode="[$-409]mmm&quot;-&quot;yy;@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975649088"/>
        <c:crosses val="autoZero"/>
        <c:auto val="1"/>
        <c:lblOffset val="100"/>
        <c:baseTimeUnit val="days"/>
        <c:majorUnit val="3"/>
        <c:majorTimeUnit val="months"/>
      </c:dateAx>
      <c:valAx>
        <c:axId val="975649088"/>
        <c:scaling>
          <c:orientation val="minMax"/>
          <c:max val="450"/>
          <c:min val="100"/>
        </c:scaling>
        <c:delete val="0"/>
        <c:axPos val="l"/>
        <c:numFmt formatCode="General" sourceLinked="1"/>
        <c:majorTickMark val="in"/>
        <c:minorTickMark val="none"/>
        <c:tickLblPos val="nextTo"/>
        <c:spPr>
          <a:noFill/>
          <a:ln w="9525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 algn="ctr">
              <a:defRPr lang="en-US" altLang="ko-KR" sz="6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돋움" panose="020B0600000101010101" pitchFamily="50" charset="-127"/>
                <a:ea typeface="돋움" panose="020B0600000101010101" pitchFamily="50" charset="-127"/>
                <a:cs typeface="+mn-cs"/>
              </a:defRPr>
            </a:pPr>
            <a:endParaRPr lang="ko-KR"/>
          </a:p>
        </c:txPr>
        <c:crossAx val="975645760"/>
        <c:crosses val="autoZero"/>
        <c:crossBetween val="between"/>
        <c:majorUnit val="8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0.31972</cdr:x>
      <cdr:y>0.08651</cdr:y>
    </cdr:from>
    <cdr:to>
      <cdr:x>0.31972</cdr:x>
      <cdr:y>0.83918</cdr:y>
    </cdr:to>
    <cdr:cxnSp macro="">
      <cdr:nvCxnSpPr>
        <cdr:cNvPr id="3" name="직선 연결선 2"/>
        <cdr:cNvCxnSpPr/>
      </cdr:nvCxnSpPr>
      <cdr:spPr>
        <a:xfrm xmlns:a="http://schemas.openxmlformats.org/drawingml/2006/main" flipV="1">
          <a:off x="946087" y="181069"/>
          <a:ext cx="0" cy="1575303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bg1">
              <a:lumMod val="50000"/>
            </a:schemeClr>
          </a:solidFill>
          <a:prstDash val="sys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0.5446</cdr:x>
      <cdr:y>0.08651</cdr:y>
    </cdr:from>
    <cdr:to>
      <cdr:x>0.5446</cdr:x>
      <cdr:y>0.83918</cdr:y>
    </cdr:to>
    <cdr:cxnSp macro="">
      <cdr:nvCxnSpPr>
        <cdr:cNvPr id="5" name="직선 연결선 4"/>
        <cdr:cNvCxnSpPr/>
      </cdr:nvCxnSpPr>
      <cdr:spPr>
        <a:xfrm xmlns:a="http://schemas.openxmlformats.org/drawingml/2006/main" flipV="1">
          <a:off x="1611517" y="181069"/>
          <a:ext cx="0" cy="1575303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bg1">
              <a:lumMod val="50000"/>
            </a:schemeClr>
          </a:solidFill>
          <a:prstDash val="sys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0.771</cdr:x>
      <cdr:y>0.08651</cdr:y>
    </cdr:from>
    <cdr:to>
      <cdr:x>0.771</cdr:x>
      <cdr:y>0.83918</cdr:y>
    </cdr:to>
    <cdr:cxnSp macro="">
      <cdr:nvCxnSpPr>
        <cdr:cNvPr id="6" name="직선 연결선 5"/>
        <cdr:cNvCxnSpPr/>
      </cdr:nvCxnSpPr>
      <cdr:spPr>
        <a:xfrm xmlns:a="http://schemas.openxmlformats.org/drawingml/2006/main" flipV="1">
          <a:off x="2281473" y="181069"/>
          <a:ext cx="0" cy="1575303"/>
        </a:xfrm>
        <a:prstGeom xmlns:a="http://schemas.openxmlformats.org/drawingml/2006/main" prst="line">
          <a:avLst/>
        </a:prstGeom>
        <a:ln xmlns:a="http://schemas.openxmlformats.org/drawingml/2006/main">
          <a:solidFill>
            <a:schemeClr val="bg1">
              <a:lumMod val="50000"/>
            </a:schemeClr>
          </a:solidFill>
          <a:prstDash val="sys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E0695A8-6360-461C-A15F-35D1279F3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KIS_ResearchSystem_WordTool.dotm</Template>
  <TotalTime>852</TotalTime>
  <Pages>1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기업양식</vt:lpstr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기업양식</dc:title>
  <dc:creator>user</dc:creator>
  <cp:keywords>K</cp:keywords>
  <cp:lastModifiedBy>이광준</cp:lastModifiedBy>
  <cp:revision>62</cp:revision>
  <cp:lastPrinted>2022-04-20T09:30:00Z</cp:lastPrinted>
  <dcterms:created xsi:type="dcterms:W3CDTF">2022-03-17T07:39:00Z</dcterms:created>
  <dcterms:modified xsi:type="dcterms:W3CDTF">2022-04-20T10:36:00Z</dcterms:modified>
  <cp:category>11010114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ID">
    <vt:lpwstr>20220317163711640</vt:lpwstr>
  </property>
  <property fmtid="{D5CDD505-2E9C-101B-9397-08002B2CF9AE}" pid="3" name="LANG">
    <vt:lpwstr>KO</vt:lpwstr>
  </property>
</Properties>
</file>